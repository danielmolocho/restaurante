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3490357"/>
        <w:docPartObj>
          <w:docPartGallery w:val="Cover Pages"/>
          <w:docPartUnique/>
        </w:docPartObj>
      </w:sdtPr>
      <w:sdtEndPr>
        <w:rPr>
          <w:lang w:val="es-ES"/>
        </w:rPr>
      </w:sdtEndPr>
      <w:sdtContent>
        <w:p w:rsidR="005D455D" w:rsidRPr="00797F57" w:rsidRDefault="005D455D">
          <w:pPr>
            <w:pStyle w:val="Sinespaciado"/>
            <w:spacing w:before="1540" w:after="240"/>
            <w:jc w:val="center"/>
          </w:pPr>
          <w:r w:rsidRPr="00797F57">
            <w:rPr>
              <w:noProof/>
              <w:lang w:val="es-ES" w:eastAsia="es-ES"/>
            </w:rPr>
            <w:drawing>
              <wp:inline distT="0" distB="0" distL="0" distR="0" wp14:anchorId="0FE44A54" wp14:editId="44042745">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ítulo"/>
            <w:tag w:val=""/>
            <w:id w:val="1735040861"/>
            <w:placeholder>
              <w:docPart w:val="62950F56C6CF4FD892E19B0346FA2B9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D455D" w:rsidRPr="00797F57" w:rsidRDefault="00864015">
              <w:pPr>
                <w:pStyle w:val="Sinespaciado"/>
                <w:pBdr>
                  <w:top w:val="single" w:sz="6" w:space="6" w:color="1CADE4" w:themeColor="accent1"/>
                  <w:bottom w:val="single" w:sz="6" w:space="6" w:color="1CADE4" w:themeColor="accent1"/>
                </w:pBdr>
                <w:spacing w:after="240"/>
                <w:jc w:val="center"/>
                <w:rPr>
                  <w:rFonts w:asciiTheme="majorHAnsi" w:eastAsiaTheme="majorEastAsia" w:hAnsiTheme="majorHAnsi" w:cstheme="majorBidi"/>
                  <w:b/>
                  <w:sz w:val="80"/>
                  <w:szCs w:val="80"/>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eastAsiaTheme="majorEastAsia" w:hAnsiTheme="majorHAnsi" w:cstheme="majorBidi"/>
                  <w:b/>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w:t>
              </w:r>
              <w:r w:rsidR="005D455D" w:rsidRPr="00864015">
                <w:rPr>
                  <w:rFonts w:asciiTheme="majorHAnsi" w:eastAsiaTheme="majorEastAsia" w:hAnsiTheme="majorHAnsi" w:cstheme="majorBidi"/>
                  <w:b/>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NEBRIA</w:t>
              </w:r>
              <w:r w:rsidR="00B52AB0" w:rsidRPr="00864015">
                <w:rPr>
                  <w:rFonts w:asciiTheme="majorHAnsi" w:eastAsiaTheme="majorEastAsia" w:hAnsiTheme="majorHAnsi" w:cstheme="majorBidi"/>
                  <w:b/>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TOR</w:t>
              </w:r>
            </w:p>
          </w:sdtContent>
        </w:sdt>
        <w:sdt>
          <w:sdtPr>
            <w:rPr>
              <w:sz w:val="28"/>
              <w:szCs w:val="28"/>
              <w:lang w:val="es-ES"/>
            </w:rPr>
            <w:alias w:val="Subtítulo"/>
            <w:tag w:val=""/>
            <w:id w:val="328029620"/>
            <w:placeholder>
              <w:docPart w:val="DD9BDDF0700245328C87DD3E1FDD55F8"/>
            </w:placeholder>
            <w:dataBinding w:prefixMappings="xmlns:ns0='http://purl.org/dc/elements/1.1/' xmlns:ns1='http://schemas.openxmlformats.org/package/2006/metadata/core-properties' " w:xpath="/ns1:coreProperties[1]/ns0:subject[1]" w:storeItemID="{6C3C8BC8-F283-45AE-878A-BAB7291924A1}"/>
            <w:text/>
          </w:sdtPr>
          <w:sdtContent>
            <w:p w:rsidR="005D455D" w:rsidRPr="00797F57" w:rsidRDefault="0041220B">
              <w:pPr>
                <w:pStyle w:val="Sinespaciado"/>
                <w:jc w:val="center"/>
                <w:rPr>
                  <w:sz w:val="28"/>
                  <w:szCs w:val="28"/>
                  <w:lang w:val="es-ES"/>
                </w:rPr>
              </w:pPr>
              <w:r w:rsidRPr="00864015">
                <w:rPr>
                  <w:sz w:val="28"/>
                  <w:szCs w:val="28"/>
                  <w:lang w:val="es-ES"/>
                </w:rPr>
                <w:t>ARDUINO + JAVA</w:t>
              </w:r>
            </w:p>
          </w:sdtContent>
        </w:sdt>
        <w:p w:rsidR="0041220B" w:rsidRPr="00797F57" w:rsidRDefault="005D455D" w:rsidP="0041220B">
          <w:pPr>
            <w:pStyle w:val="Sinespaciado"/>
            <w:spacing w:before="480"/>
            <w:jc w:val="center"/>
            <w:rPr>
              <w:lang w:val="es-ES"/>
            </w:rPr>
          </w:pPr>
          <w:r w:rsidRPr="00797F57">
            <w:rPr>
              <w:noProof/>
              <w:lang w:val="es-ES" w:eastAsia="es-ES"/>
            </w:rPr>
            <w:drawing>
              <wp:inline distT="0" distB="0" distL="0" distR="0" wp14:anchorId="6E636917" wp14:editId="76C38E3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41220B" w:rsidRPr="00797F57">
            <w:rPr>
              <w:noProof/>
              <w:lang w:val="es-ES" w:eastAsia="es-ES"/>
            </w:rPr>
            <mc:AlternateContent>
              <mc:Choice Requires="wps">
                <w:drawing>
                  <wp:anchor distT="0" distB="0" distL="114300" distR="114300" simplePos="0" relativeHeight="251662336" behindDoc="0" locked="0" layoutInCell="1" allowOverlap="1" wp14:anchorId="4732CAF0" wp14:editId="02A02AA3">
                    <wp:simplePos x="0" y="0"/>
                    <wp:positionH relativeFrom="margin">
                      <wp:posOffset>0</wp:posOffset>
                    </wp:positionH>
                    <wp:positionV relativeFrom="page">
                      <wp:posOffset>8772277</wp:posOffset>
                    </wp:positionV>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797F57" w:rsidRPr="00B52AB0" w:rsidRDefault="00797F57">
                                    <w:pPr>
                                      <w:pStyle w:val="Sinespaciado"/>
                                      <w:spacing w:after="40"/>
                                      <w:jc w:val="center"/>
                                      <w:rPr>
                                        <w:caps/>
                                        <w:sz w:val="28"/>
                                        <w:szCs w:val="28"/>
                                        <w:lang w:val="es-ES"/>
                                      </w:rPr>
                                    </w:pPr>
                                    <w:r>
                                      <w:rPr>
                                        <w:caps/>
                                        <w:sz w:val="28"/>
                                        <w:szCs w:val="28"/>
                                        <w:lang w:val="es-ES"/>
                                      </w:rPr>
                                      <w:t>23 de junio de 2016</w:t>
                                    </w:r>
                                  </w:p>
                                </w:sdtContent>
                              </w:sdt>
                              <w:p w:rsidR="00797F57" w:rsidRPr="00B52AB0" w:rsidRDefault="00797F57">
                                <w:pPr>
                                  <w:pStyle w:val="Sinespaciado"/>
                                  <w:jc w:val="center"/>
                                  <w:rPr>
                                    <w:lang w:val="es-ES"/>
                                  </w:rPr>
                                </w:pPr>
                                <w:sdt>
                                  <w:sdtPr>
                                    <w:rPr>
                                      <w:caps/>
                                      <w:lang w:val="es-ES"/>
                                    </w:rPr>
                                    <w:alias w:val="Compañía"/>
                                    <w:tag w:val=""/>
                                    <w:id w:val="1390145197"/>
                                    <w:dataBinding w:prefixMappings="xmlns:ns0='http://schemas.openxmlformats.org/officeDocument/2006/extended-properties' " w:xpath="/ns0:Properties[1]/ns0:Company[1]" w:storeItemID="{6668398D-A668-4E3E-A5EB-62B293D839F1}"/>
                                    <w:text/>
                                  </w:sdtPr>
                                  <w:sdtContent>
                                    <w:r w:rsidRPr="00B52AB0">
                                      <w:rPr>
                                        <w:caps/>
                                        <w:lang w:val="es-ES"/>
                                      </w:rPr>
                                      <w:t>Universidad Privada del Estado de México</w:t>
                                    </w:r>
                                  </w:sdtContent>
                                </w:sdt>
                              </w:p>
                              <w:p w:rsidR="00797F57" w:rsidRPr="00B52AB0" w:rsidRDefault="00797F57">
                                <w:pPr>
                                  <w:pStyle w:val="Sinespaciado"/>
                                  <w:jc w:val="center"/>
                                  <w:rPr>
                                    <w:lang w:val="es-ES"/>
                                  </w:rP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Pr="00B52AB0">
                                      <w:t>Ixtapaluca, México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32CAF0" id="_x0000_t202" coordsize="21600,21600" o:spt="202" path="m,l,21600r21600,l21600,xe">
                    <v:stroke joinstyle="miter"/>
                    <v:path gradientshapeok="t" o:connecttype="rect"/>
                  </v:shapetype>
                  <v:shape id="Cuadro de texto 142" o:spid="_x0000_s1026" type="#_x0000_t202" style="position:absolute;left:0;text-align:left;margin-left:0;margin-top:690.75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" filled="f" stroked="f" strokeweight=".5pt">
                    <v:textbox style="mso-fit-shape-to-text:t" inset="0,0,0,0">
                      <w:txbxContent>
                        <w:sdt>
                          <w:sdtPr>
                            <w:rPr>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797F57" w:rsidRPr="00B52AB0" w:rsidRDefault="00797F57">
                              <w:pPr>
                                <w:pStyle w:val="Sinespaciado"/>
                                <w:spacing w:after="40"/>
                                <w:jc w:val="center"/>
                                <w:rPr>
                                  <w:caps/>
                                  <w:sz w:val="28"/>
                                  <w:szCs w:val="28"/>
                                  <w:lang w:val="es-ES"/>
                                </w:rPr>
                              </w:pPr>
                              <w:r>
                                <w:rPr>
                                  <w:caps/>
                                  <w:sz w:val="28"/>
                                  <w:szCs w:val="28"/>
                                  <w:lang w:val="es-ES"/>
                                </w:rPr>
                                <w:t>23 de junio de 2016</w:t>
                              </w:r>
                            </w:p>
                          </w:sdtContent>
                        </w:sdt>
                        <w:p w:rsidR="00797F57" w:rsidRPr="00B52AB0" w:rsidRDefault="00797F57">
                          <w:pPr>
                            <w:pStyle w:val="Sinespaciado"/>
                            <w:jc w:val="center"/>
                            <w:rPr>
                              <w:lang w:val="es-ES"/>
                            </w:rPr>
                          </w:pPr>
                          <w:sdt>
                            <w:sdtPr>
                              <w:rPr>
                                <w:caps/>
                                <w:lang w:val="es-ES"/>
                              </w:rPr>
                              <w:alias w:val="Compañía"/>
                              <w:tag w:val=""/>
                              <w:id w:val="1390145197"/>
                              <w:dataBinding w:prefixMappings="xmlns:ns0='http://schemas.openxmlformats.org/officeDocument/2006/extended-properties' " w:xpath="/ns0:Properties[1]/ns0:Company[1]" w:storeItemID="{6668398D-A668-4E3E-A5EB-62B293D839F1}"/>
                              <w:text/>
                            </w:sdtPr>
                            <w:sdtContent>
                              <w:r w:rsidRPr="00B52AB0">
                                <w:rPr>
                                  <w:caps/>
                                  <w:lang w:val="es-ES"/>
                                </w:rPr>
                                <w:t>Universidad Privada del Estado de México</w:t>
                              </w:r>
                            </w:sdtContent>
                          </w:sdt>
                        </w:p>
                        <w:p w:rsidR="00797F57" w:rsidRPr="00B52AB0" w:rsidRDefault="00797F57">
                          <w:pPr>
                            <w:pStyle w:val="Sinespaciado"/>
                            <w:jc w:val="center"/>
                            <w:rPr>
                              <w:lang w:val="es-ES"/>
                            </w:rP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Pr="00B52AB0">
                                <w:t>Ixtapaluca, México</w:t>
                              </w:r>
                            </w:sdtContent>
                          </w:sdt>
                        </w:p>
                      </w:txbxContent>
                    </v:textbox>
                    <w10:wrap anchorx="margin" anchory="page"/>
                  </v:shape>
                </w:pict>
              </mc:Fallback>
            </mc:AlternateContent>
          </w:r>
        </w:p>
        <w:p w:rsidR="0041220B" w:rsidRPr="00797F57" w:rsidRDefault="0041220B" w:rsidP="0041220B">
          <w:pPr>
            <w:pStyle w:val="Sinespaciado"/>
            <w:spacing w:before="480"/>
            <w:jc w:val="center"/>
            <w:rPr>
              <w:lang w:val="es-ES"/>
            </w:rPr>
          </w:pPr>
          <w:r w:rsidRPr="00797F57">
            <w:rPr>
              <w:lang w:val="es-ES"/>
            </w:rPr>
            <w:t>ISLAS CUERO DANIEL</w:t>
          </w:r>
        </w:p>
        <w:p w:rsidR="0041220B" w:rsidRDefault="0041220B" w:rsidP="0041220B">
          <w:pPr>
            <w:pStyle w:val="Sinespaciado"/>
            <w:spacing w:before="480"/>
            <w:jc w:val="center"/>
            <w:rPr>
              <w:lang w:val="es-ES"/>
            </w:rPr>
          </w:pPr>
          <w:r w:rsidRPr="00797F57">
            <w:rPr>
              <w:lang w:val="es-ES"/>
            </w:rPr>
            <w:t>INGENIERIA EN SISTEMAS</w:t>
          </w:r>
        </w:p>
        <w:p w:rsidR="00797F57" w:rsidRDefault="00797F57" w:rsidP="0041220B">
          <w:pPr>
            <w:pStyle w:val="Sinespaciado"/>
            <w:spacing w:before="480"/>
            <w:jc w:val="center"/>
            <w:rPr>
              <w:lang w:val="es-ES"/>
            </w:rPr>
          </w:pPr>
          <w:r>
            <w:rPr>
              <w:lang w:val="es-ES"/>
            </w:rPr>
            <w:t xml:space="preserve">ING </w:t>
          </w:r>
          <w:r w:rsidR="00864015">
            <w:rPr>
              <w:lang w:val="es-ES"/>
            </w:rPr>
            <w:t>ESLAVA MONTES GABRIEL</w:t>
          </w:r>
        </w:p>
        <w:p w:rsidR="00864015" w:rsidRPr="00797F57" w:rsidRDefault="00864015" w:rsidP="0041220B">
          <w:pPr>
            <w:pStyle w:val="Sinespaciado"/>
            <w:spacing w:before="480"/>
            <w:jc w:val="center"/>
            <w:rPr>
              <w:lang w:val="es-ES"/>
            </w:rPr>
          </w:pPr>
          <w:r>
            <w:rPr>
              <w:lang w:val="es-ES"/>
            </w:rPr>
            <w:t>ING TREJO ESPINOZA GERARDO</w:t>
          </w:r>
        </w:p>
        <w:p w:rsidR="0041220B" w:rsidRPr="00797F57" w:rsidRDefault="0041220B" w:rsidP="0041220B">
          <w:pPr>
            <w:pStyle w:val="Sinespaciado"/>
            <w:spacing w:before="480"/>
            <w:jc w:val="center"/>
            <w:rPr>
              <w:lang w:val="es-ES"/>
            </w:rPr>
          </w:pPr>
        </w:p>
        <w:p w:rsidR="0041220B" w:rsidRPr="00797F57" w:rsidRDefault="0041220B" w:rsidP="0041220B">
          <w:pPr>
            <w:pStyle w:val="Sinespaciado"/>
            <w:spacing w:before="480"/>
            <w:jc w:val="center"/>
            <w:rPr>
              <w:lang w:val="es-ES"/>
            </w:rPr>
          </w:pPr>
        </w:p>
        <w:p w:rsidR="00864015" w:rsidRDefault="00864015" w:rsidP="00864015">
          <w:pPr>
            <w:pStyle w:val="Sinespaciado"/>
            <w:spacing w:before="480"/>
            <w:rPr>
              <w:lang w:val="es-ES"/>
            </w:rPr>
          </w:pPr>
        </w:p>
        <w:p w:rsidR="0087523B" w:rsidRDefault="0087523B" w:rsidP="00864015">
          <w:pPr>
            <w:pStyle w:val="Sinespaciado"/>
            <w:spacing w:before="480"/>
            <w:rPr>
              <w:lang w:val="es-ES"/>
            </w:rPr>
          </w:pPr>
        </w:p>
        <w:p w:rsidR="0041220B" w:rsidRPr="00797F57" w:rsidRDefault="0041220B" w:rsidP="00864015">
          <w:pPr>
            <w:pStyle w:val="Sinespaciado"/>
            <w:spacing w:before="480"/>
            <w:rPr>
              <w:lang w:val="es-ES"/>
            </w:rPr>
          </w:pPr>
          <w:bookmarkStart w:id="0" w:name="_GoBack"/>
          <w:bookmarkEnd w:id="0"/>
          <w:r w:rsidRPr="00797F57">
            <w:rPr>
              <w:lang w:val="es-ES"/>
            </w:rPr>
            <w:lastRenderedPageBreak/>
            <w:t>INDICE</w:t>
          </w:r>
        </w:p>
      </w:sdtContent>
    </w:sdt>
    <w:bookmarkStart w:id="1" w:name="_Toc453067970"/>
    <w:bookmarkStart w:id="2" w:name="_Toc453069719"/>
    <w:bookmarkStart w:id="3" w:name="_Toc453069789"/>
    <w:p w:rsidR="00864015" w:rsidRDefault="00864015">
      <w:pPr>
        <w:pStyle w:val="TDC1"/>
        <w:tabs>
          <w:tab w:val="right" w:leader="underscore" w:pos="9350"/>
        </w:tabs>
        <w:rPr>
          <w:rFonts w:asciiTheme="minorHAnsi" w:hAnsiTheme="minorHAnsi"/>
          <w:b w:val="0"/>
          <w:bCs w:val="0"/>
          <w:caps w:val="0"/>
          <w:noProof/>
          <w:sz w:val="22"/>
          <w:szCs w:val="22"/>
          <w:lang w:val="es-ES" w:eastAsia="es-ES"/>
        </w:rPr>
      </w:pPr>
      <w:r>
        <w:rPr>
          <w:lang w:val="es-ES"/>
        </w:rPr>
        <w:fldChar w:fldCharType="begin"/>
      </w:r>
      <w:r>
        <w:rPr>
          <w:lang w:val="es-ES"/>
        </w:rPr>
        <w:instrText xml:space="preserve"> TOC \o "1-3" \h \z \u </w:instrText>
      </w:r>
      <w:r>
        <w:rPr>
          <w:lang w:val="es-ES"/>
        </w:rPr>
        <w:fldChar w:fldCharType="separate"/>
      </w:r>
      <w:hyperlink w:anchor="_Toc454524664" w:history="1">
        <w:r w:rsidRPr="0036329C">
          <w:rPr>
            <w:rStyle w:val="Hipervnculo"/>
            <w:noProof/>
            <w:lang w:val="es-ES"/>
          </w:rPr>
          <w:t>ARDUINO + JAVA</w:t>
        </w:r>
        <w:r>
          <w:rPr>
            <w:noProof/>
            <w:webHidden/>
          </w:rPr>
          <w:tab/>
        </w:r>
        <w:r>
          <w:rPr>
            <w:noProof/>
            <w:webHidden/>
          </w:rPr>
          <w:fldChar w:fldCharType="begin"/>
        </w:r>
        <w:r>
          <w:rPr>
            <w:noProof/>
            <w:webHidden/>
          </w:rPr>
          <w:instrText xml:space="preserve"> PAGEREF _Toc454524664 \h </w:instrText>
        </w:r>
        <w:r>
          <w:rPr>
            <w:noProof/>
            <w:webHidden/>
          </w:rPr>
        </w:r>
        <w:r>
          <w:rPr>
            <w:noProof/>
            <w:webHidden/>
          </w:rPr>
          <w:fldChar w:fldCharType="separate"/>
        </w:r>
        <w:r>
          <w:rPr>
            <w:noProof/>
            <w:webHidden/>
          </w:rPr>
          <w:t>4</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65" w:history="1">
        <w:r w:rsidRPr="0036329C">
          <w:rPr>
            <w:rStyle w:val="Hipervnculo"/>
            <w:noProof/>
            <w:lang w:val="es-ES"/>
          </w:rPr>
          <w:t>INTRODUCCION</w:t>
        </w:r>
        <w:r>
          <w:rPr>
            <w:noProof/>
            <w:webHidden/>
          </w:rPr>
          <w:tab/>
        </w:r>
        <w:r>
          <w:rPr>
            <w:noProof/>
            <w:webHidden/>
          </w:rPr>
          <w:fldChar w:fldCharType="begin"/>
        </w:r>
        <w:r>
          <w:rPr>
            <w:noProof/>
            <w:webHidden/>
          </w:rPr>
          <w:instrText xml:space="preserve"> PAGEREF _Toc454524665 \h </w:instrText>
        </w:r>
        <w:r>
          <w:rPr>
            <w:noProof/>
            <w:webHidden/>
          </w:rPr>
        </w:r>
        <w:r>
          <w:rPr>
            <w:noProof/>
            <w:webHidden/>
          </w:rPr>
          <w:fldChar w:fldCharType="separate"/>
        </w:r>
        <w:r>
          <w:rPr>
            <w:noProof/>
            <w:webHidden/>
          </w:rPr>
          <w:t>4</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66" w:history="1">
        <w:r w:rsidRPr="0036329C">
          <w:rPr>
            <w:rStyle w:val="Hipervnculo"/>
            <w:noProof/>
            <w:lang w:val="es-ES"/>
          </w:rPr>
          <w:t>THE INEBRIATOR</w:t>
        </w:r>
        <w:r>
          <w:rPr>
            <w:noProof/>
            <w:webHidden/>
          </w:rPr>
          <w:tab/>
        </w:r>
        <w:r>
          <w:rPr>
            <w:noProof/>
            <w:webHidden/>
          </w:rPr>
          <w:fldChar w:fldCharType="begin"/>
        </w:r>
        <w:r>
          <w:rPr>
            <w:noProof/>
            <w:webHidden/>
          </w:rPr>
          <w:instrText xml:space="preserve"> PAGEREF _Toc454524666 \h </w:instrText>
        </w:r>
        <w:r>
          <w:rPr>
            <w:noProof/>
            <w:webHidden/>
          </w:rPr>
        </w:r>
        <w:r>
          <w:rPr>
            <w:noProof/>
            <w:webHidden/>
          </w:rPr>
          <w:fldChar w:fldCharType="separate"/>
        </w:r>
        <w:r>
          <w:rPr>
            <w:noProof/>
            <w:webHidden/>
          </w:rPr>
          <w:t>5</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67" w:history="1">
        <w:r w:rsidRPr="0036329C">
          <w:rPr>
            <w:rStyle w:val="Hipervnculo"/>
            <w:noProof/>
            <w:lang w:val="es-ES"/>
          </w:rPr>
          <w:t>HARDWARE LIBRE Y SOFTWARE LIBRE</w:t>
        </w:r>
        <w:r>
          <w:rPr>
            <w:noProof/>
            <w:webHidden/>
          </w:rPr>
          <w:tab/>
        </w:r>
        <w:r>
          <w:rPr>
            <w:noProof/>
            <w:webHidden/>
          </w:rPr>
          <w:fldChar w:fldCharType="begin"/>
        </w:r>
        <w:r>
          <w:rPr>
            <w:noProof/>
            <w:webHidden/>
          </w:rPr>
          <w:instrText xml:space="preserve"> PAGEREF _Toc454524667 \h </w:instrText>
        </w:r>
        <w:r>
          <w:rPr>
            <w:noProof/>
            <w:webHidden/>
          </w:rPr>
        </w:r>
        <w:r>
          <w:rPr>
            <w:noProof/>
            <w:webHidden/>
          </w:rPr>
          <w:fldChar w:fldCharType="separate"/>
        </w:r>
        <w:r>
          <w:rPr>
            <w:noProof/>
            <w:webHidden/>
          </w:rPr>
          <w:t>5</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68" w:history="1">
        <w:r w:rsidRPr="0036329C">
          <w:rPr>
            <w:rStyle w:val="Hipervnculo"/>
            <w:noProof/>
            <w:lang w:val="es-ES"/>
          </w:rPr>
          <w:t>HARDWARE LIBRE</w:t>
        </w:r>
        <w:r>
          <w:rPr>
            <w:noProof/>
            <w:webHidden/>
          </w:rPr>
          <w:tab/>
        </w:r>
        <w:r>
          <w:rPr>
            <w:noProof/>
            <w:webHidden/>
          </w:rPr>
          <w:fldChar w:fldCharType="begin"/>
        </w:r>
        <w:r>
          <w:rPr>
            <w:noProof/>
            <w:webHidden/>
          </w:rPr>
          <w:instrText xml:space="preserve"> PAGEREF _Toc454524668 \h </w:instrText>
        </w:r>
        <w:r>
          <w:rPr>
            <w:noProof/>
            <w:webHidden/>
          </w:rPr>
        </w:r>
        <w:r>
          <w:rPr>
            <w:noProof/>
            <w:webHidden/>
          </w:rPr>
          <w:fldChar w:fldCharType="separate"/>
        </w:r>
        <w:r>
          <w:rPr>
            <w:noProof/>
            <w:webHidden/>
          </w:rPr>
          <w:t>5</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69" w:history="1">
        <w:r w:rsidRPr="0036329C">
          <w:rPr>
            <w:rStyle w:val="Hipervnculo"/>
            <w:noProof/>
            <w:lang w:val="es-ES"/>
          </w:rPr>
          <w:t>SOFTWARE LIBRE</w:t>
        </w:r>
        <w:r>
          <w:rPr>
            <w:noProof/>
            <w:webHidden/>
          </w:rPr>
          <w:tab/>
        </w:r>
        <w:r>
          <w:rPr>
            <w:noProof/>
            <w:webHidden/>
          </w:rPr>
          <w:fldChar w:fldCharType="begin"/>
        </w:r>
        <w:r>
          <w:rPr>
            <w:noProof/>
            <w:webHidden/>
          </w:rPr>
          <w:instrText xml:space="preserve"> PAGEREF _Toc454524669 \h </w:instrText>
        </w:r>
        <w:r>
          <w:rPr>
            <w:noProof/>
            <w:webHidden/>
          </w:rPr>
        </w:r>
        <w:r>
          <w:rPr>
            <w:noProof/>
            <w:webHidden/>
          </w:rPr>
          <w:fldChar w:fldCharType="separate"/>
        </w:r>
        <w:r>
          <w:rPr>
            <w:noProof/>
            <w:webHidden/>
          </w:rPr>
          <w:t>5</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0" w:history="1">
        <w:r w:rsidRPr="0036329C">
          <w:rPr>
            <w:rStyle w:val="Hipervnculo"/>
            <w:noProof/>
            <w:lang w:val="es-ES"/>
          </w:rPr>
          <w:t>ARDUINO</w:t>
        </w:r>
        <w:r>
          <w:rPr>
            <w:noProof/>
            <w:webHidden/>
          </w:rPr>
          <w:tab/>
        </w:r>
        <w:r>
          <w:rPr>
            <w:noProof/>
            <w:webHidden/>
          </w:rPr>
          <w:fldChar w:fldCharType="begin"/>
        </w:r>
        <w:r>
          <w:rPr>
            <w:noProof/>
            <w:webHidden/>
          </w:rPr>
          <w:instrText xml:space="preserve"> PAGEREF _Toc454524670 \h </w:instrText>
        </w:r>
        <w:r>
          <w:rPr>
            <w:noProof/>
            <w:webHidden/>
          </w:rPr>
        </w:r>
        <w:r>
          <w:rPr>
            <w:noProof/>
            <w:webHidden/>
          </w:rPr>
          <w:fldChar w:fldCharType="separate"/>
        </w:r>
        <w:r>
          <w:rPr>
            <w:noProof/>
            <w:webHidden/>
          </w:rPr>
          <w:t>5</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1" w:history="1">
        <w:r w:rsidRPr="0036329C">
          <w:rPr>
            <w:rStyle w:val="Hipervnculo"/>
            <w:noProof/>
            <w:lang w:val="es-ES"/>
          </w:rPr>
          <w:t>ELECTRONICA</w:t>
        </w:r>
        <w:r>
          <w:rPr>
            <w:noProof/>
            <w:webHidden/>
          </w:rPr>
          <w:tab/>
        </w:r>
        <w:r>
          <w:rPr>
            <w:noProof/>
            <w:webHidden/>
          </w:rPr>
          <w:fldChar w:fldCharType="begin"/>
        </w:r>
        <w:r>
          <w:rPr>
            <w:noProof/>
            <w:webHidden/>
          </w:rPr>
          <w:instrText xml:space="preserve"> PAGEREF _Toc454524671 \h </w:instrText>
        </w:r>
        <w:r>
          <w:rPr>
            <w:noProof/>
            <w:webHidden/>
          </w:rPr>
        </w:r>
        <w:r>
          <w:rPr>
            <w:noProof/>
            <w:webHidden/>
          </w:rPr>
          <w:fldChar w:fldCharType="separate"/>
        </w:r>
        <w:r>
          <w:rPr>
            <w:noProof/>
            <w:webHidden/>
          </w:rPr>
          <w:t>6</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2" w:history="1">
        <w:r w:rsidRPr="0036329C">
          <w:rPr>
            <w:rStyle w:val="Hipervnculo"/>
            <w:noProof/>
            <w:lang w:val="es-ES"/>
          </w:rPr>
          <w:t>VOLTAJE</w:t>
        </w:r>
        <w:r>
          <w:rPr>
            <w:noProof/>
            <w:webHidden/>
          </w:rPr>
          <w:tab/>
        </w:r>
        <w:r>
          <w:rPr>
            <w:noProof/>
            <w:webHidden/>
          </w:rPr>
          <w:fldChar w:fldCharType="begin"/>
        </w:r>
        <w:r>
          <w:rPr>
            <w:noProof/>
            <w:webHidden/>
          </w:rPr>
          <w:instrText xml:space="preserve"> PAGEREF _Toc454524672 \h </w:instrText>
        </w:r>
        <w:r>
          <w:rPr>
            <w:noProof/>
            <w:webHidden/>
          </w:rPr>
        </w:r>
        <w:r>
          <w:rPr>
            <w:noProof/>
            <w:webHidden/>
          </w:rPr>
          <w:fldChar w:fldCharType="separate"/>
        </w:r>
        <w:r>
          <w:rPr>
            <w:noProof/>
            <w:webHidden/>
          </w:rPr>
          <w:t>6</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3" w:history="1">
        <w:r w:rsidRPr="0036329C">
          <w:rPr>
            <w:rStyle w:val="Hipervnculo"/>
            <w:noProof/>
            <w:lang w:val="es-ES"/>
          </w:rPr>
          <w:t>CORRIENTE</w:t>
        </w:r>
        <w:r>
          <w:rPr>
            <w:noProof/>
            <w:webHidden/>
          </w:rPr>
          <w:tab/>
        </w:r>
        <w:r>
          <w:rPr>
            <w:noProof/>
            <w:webHidden/>
          </w:rPr>
          <w:fldChar w:fldCharType="begin"/>
        </w:r>
        <w:r>
          <w:rPr>
            <w:noProof/>
            <w:webHidden/>
          </w:rPr>
          <w:instrText xml:space="preserve"> PAGEREF _Toc454524673 \h </w:instrText>
        </w:r>
        <w:r>
          <w:rPr>
            <w:noProof/>
            <w:webHidden/>
          </w:rPr>
        </w:r>
        <w:r>
          <w:rPr>
            <w:noProof/>
            <w:webHidden/>
          </w:rPr>
          <w:fldChar w:fldCharType="separate"/>
        </w:r>
        <w:r>
          <w:rPr>
            <w:noProof/>
            <w:webHidden/>
          </w:rPr>
          <w:t>6</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4" w:history="1">
        <w:r w:rsidRPr="0036329C">
          <w:rPr>
            <w:rStyle w:val="Hipervnculo"/>
            <w:noProof/>
            <w:lang w:val="es-ES"/>
          </w:rPr>
          <w:t>RESISTENCIA</w:t>
        </w:r>
        <w:r>
          <w:rPr>
            <w:noProof/>
            <w:webHidden/>
          </w:rPr>
          <w:tab/>
        </w:r>
        <w:r>
          <w:rPr>
            <w:noProof/>
            <w:webHidden/>
          </w:rPr>
          <w:fldChar w:fldCharType="begin"/>
        </w:r>
        <w:r>
          <w:rPr>
            <w:noProof/>
            <w:webHidden/>
          </w:rPr>
          <w:instrText xml:space="preserve"> PAGEREF _Toc454524674 \h </w:instrText>
        </w:r>
        <w:r>
          <w:rPr>
            <w:noProof/>
            <w:webHidden/>
          </w:rPr>
        </w:r>
        <w:r>
          <w:rPr>
            <w:noProof/>
            <w:webHidden/>
          </w:rPr>
          <w:fldChar w:fldCharType="separate"/>
        </w:r>
        <w:r>
          <w:rPr>
            <w:noProof/>
            <w:webHidden/>
          </w:rPr>
          <w:t>7</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5" w:history="1">
        <w:r w:rsidRPr="0036329C">
          <w:rPr>
            <w:rStyle w:val="Hipervnculo"/>
            <w:noProof/>
            <w:lang w:val="es-ES"/>
          </w:rPr>
          <w:t>LEY DE OHM</w:t>
        </w:r>
        <w:r>
          <w:rPr>
            <w:noProof/>
            <w:webHidden/>
          </w:rPr>
          <w:tab/>
        </w:r>
        <w:r>
          <w:rPr>
            <w:noProof/>
            <w:webHidden/>
          </w:rPr>
          <w:fldChar w:fldCharType="begin"/>
        </w:r>
        <w:r>
          <w:rPr>
            <w:noProof/>
            <w:webHidden/>
          </w:rPr>
          <w:instrText xml:space="preserve"> PAGEREF _Toc454524675 \h </w:instrText>
        </w:r>
        <w:r>
          <w:rPr>
            <w:noProof/>
            <w:webHidden/>
          </w:rPr>
        </w:r>
        <w:r>
          <w:rPr>
            <w:noProof/>
            <w:webHidden/>
          </w:rPr>
          <w:fldChar w:fldCharType="separate"/>
        </w:r>
        <w:r>
          <w:rPr>
            <w:noProof/>
            <w:webHidden/>
          </w:rPr>
          <w:t>7</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6" w:history="1">
        <w:r w:rsidRPr="0036329C">
          <w:rPr>
            <w:rStyle w:val="Hipervnculo"/>
            <w:noProof/>
            <w:lang w:val="es-ES"/>
          </w:rPr>
          <w:t>SISTEMAS ELECTRONICOS</w:t>
        </w:r>
        <w:r>
          <w:rPr>
            <w:noProof/>
            <w:webHidden/>
          </w:rPr>
          <w:tab/>
        </w:r>
        <w:r>
          <w:rPr>
            <w:noProof/>
            <w:webHidden/>
          </w:rPr>
          <w:fldChar w:fldCharType="begin"/>
        </w:r>
        <w:r>
          <w:rPr>
            <w:noProof/>
            <w:webHidden/>
          </w:rPr>
          <w:instrText xml:space="preserve"> PAGEREF _Toc454524676 \h </w:instrText>
        </w:r>
        <w:r>
          <w:rPr>
            <w:noProof/>
            <w:webHidden/>
          </w:rPr>
        </w:r>
        <w:r>
          <w:rPr>
            <w:noProof/>
            <w:webHidden/>
          </w:rPr>
          <w:fldChar w:fldCharType="separate"/>
        </w:r>
        <w:r>
          <w:rPr>
            <w:noProof/>
            <w:webHidden/>
          </w:rPr>
          <w:t>7</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7" w:history="1">
        <w:r w:rsidRPr="0036329C">
          <w:rPr>
            <w:rStyle w:val="Hipervnculo"/>
            <w:noProof/>
            <w:lang w:val="es-ES"/>
          </w:rPr>
          <w:t>SALIDAS</w:t>
        </w:r>
        <w:r>
          <w:rPr>
            <w:noProof/>
            <w:webHidden/>
          </w:rPr>
          <w:tab/>
        </w:r>
        <w:r>
          <w:rPr>
            <w:noProof/>
            <w:webHidden/>
          </w:rPr>
          <w:fldChar w:fldCharType="begin"/>
        </w:r>
        <w:r>
          <w:rPr>
            <w:noProof/>
            <w:webHidden/>
          </w:rPr>
          <w:instrText xml:space="preserve"> PAGEREF _Toc454524677 \h </w:instrText>
        </w:r>
        <w:r>
          <w:rPr>
            <w:noProof/>
            <w:webHidden/>
          </w:rPr>
        </w:r>
        <w:r>
          <w:rPr>
            <w:noProof/>
            <w:webHidden/>
          </w:rPr>
          <w:fldChar w:fldCharType="separate"/>
        </w:r>
        <w:r>
          <w:rPr>
            <w:noProof/>
            <w:webHidden/>
          </w:rPr>
          <w:t>7</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8" w:history="1">
        <w:r w:rsidRPr="0036329C">
          <w:rPr>
            <w:rStyle w:val="Hipervnculo"/>
            <w:noProof/>
            <w:lang w:val="es-ES"/>
          </w:rPr>
          <w:t>SEÑALES ELECTRONICAS</w:t>
        </w:r>
        <w:r>
          <w:rPr>
            <w:noProof/>
            <w:webHidden/>
          </w:rPr>
          <w:tab/>
        </w:r>
        <w:r>
          <w:rPr>
            <w:noProof/>
            <w:webHidden/>
          </w:rPr>
          <w:fldChar w:fldCharType="begin"/>
        </w:r>
        <w:r>
          <w:rPr>
            <w:noProof/>
            <w:webHidden/>
          </w:rPr>
          <w:instrText xml:space="preserve"> PAGEREF _Toc454524678 \h </w:instrText>
        </w:r>
        <w:r>
          <w:rPr>
            <w:noProof/>
            <w:webHidden/>
          </w:rPr>
        </w:r>
        <w:r>
          <w:rPr>
            <w:noProof/>
            <w:webHidden/>
          </w:rPr>
          <w:fldChar w:fldCharType="separate"/>
        </w:r>
        <w:r>
          <w:rPr>
            <w:noProof/>
            <w:webHidden/>
          </w:rPr>
          <w:t>8</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79" w:history="1">
        <w:r w:rsidRPr="0036329C">
          <w:rPr>
            <w:rStyle w:val="Hipervnculo"/>
            <w:noProof/>
            <w:lang w:val="es-ES"/>
          </w:rPr>
          <w:t>COMUNICACIÓN SERIAL</w:t>
        </w:r>
        <w:r>
          <w:rPr>
            <w:noProof/>
            <w:webHidden/>
          </w:rPr>
          <w:tab/>
        </w:r>
        <w:r>
          <w:rPr>
            <w:noProof/>
            <w:webHidden/>
          </w:rPr>
          <w:fldChar w:fldCharType="begin"/>
        </w:r>
        <w:r>
          <w:rPr>
            <w:noProof/>
            <w:webHidden/>
          </w:rPr>
          <w:instrText xml:space="preserve"> PAGEREF _Toc454524679 \h </w:instrText>
        </w:r>
        <w:r>
          <w:rPr>
            <w:noProof/>
            <w:webHidden/>
          </w:rPr>
        </w:r>
        <w:r>
          <w:rPr>
            <w:noProof/>
            <w:webHidden/>
          </w:rPr>
          <w:fldChar w:fldCharType="separate"/>
        </w:r>
        <w:r>
          <w:rPr>
            <w:noProof/>
            <w:webHidden/>
          </w:rPr>
          <w:t>8</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0" w:history="1">
        <w:r w:rsidRPr="0036329C">
          <w:rPr>
            <w:rStyle w:val="Hipervnculo"/>
            <w:noProof/>
            <w:lang w:val="es-ES"/>
          </w:rPr>
          <w:t>PROTOBOARD</w:t>
        </w:r>
        <w:r>
          <w:rPr>
            <w:noProof/>
            <w:webHidden/>
          </w:rPr>
          <w:tab/>
        </w:r>
        <w:r>
          <w:rPr>
            <w:noProof/>
            <w:webHidden/>
          </w:rPr>
          <w:fldChar w:fldCharType="begin"/>
        </w:r>
        <w:r>
          <w:rPr>
            <w:noProof/>
            <w:webHidden/>
          </w:rPr>
          <w:instrText xml:space="preserve"> PAGEREF _Toc454524680 \h </w:instrText>
        </w:r>
        <w:r>
          <w:rPr>
            <w:noProof/>
            <w:webHidden/>
          </w:rPr>
        </w:r>
        <w:r>
          <w:rPr>
            <w:noProof/>
            <w:webHidden/>
          </w:rPr>
          <w:fldChar w:fldCharType="separate"/>
        </w:r>
        <w:r>
          <w:rPr>
            <w:noProof/>
            <w:webHidden/>
          </w:rPr>
          <w:t>8</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1" w:history="1">
        <w:r w:rsidRPr="0036329C">
          <w:rPr>
            <w:rStyle w:val="Hipervnculo"/>
            <w:noProof/>
            <w:lang w:val="es-ES"/>
          </w:rPr>
          <w:t>RESISTENCIA</w:t>
        </w:r>
        <w:r>
          <w:rPr>
            <w:noProof/>
            <w:webHidden/>
          </w:rPr>
          <w:tab/>
        </w:r>
        <w:r>
          <w:rPr>
            <w:noProof/>
            <w:webHidden/>
          </w:rPr>
          <w:fldChar w:fldCharType="begin"/>
        </w:r>
        <w:r>
          <w:rPr>
            <w:noProof/>
            <w:webHidden/>
          </w:rPr>
          <w:instrText xml:space="preserve"> PAGEREF _Toc454524681 \h </w:instrText>
        </w:r>
        <w:r>
          <w:rPr>
            <w:noProof/>
            <w:webHidden/>
          </w:rPr>
        </w:r>
        <w:r>
          <w:rPr>
            <w:noProof/>
            <w:webHidden/>
          </w:rPr>
          <w:fldChar w:fldCharType="separate"/>
        </w:r>
        <w:r>
          <w:rPr>
            <w:noProof/>
            <w:webHidden/>
          </w:rPr>
          <w:t>8</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2" w:history="1">
        <w:r w:rsidRPr="0036329C">
          <w:rPr>
            <w:rStyle w:val="Hipervnculo"/>
            <w:noProof/>
            <w:lang w:val="es-ES"/>
          </w:rPr>
          <w:t>DIODO</w:t>
        </w:r>
        <w:r>
          <w:rPr>
            <w:noProof/>
            <w:webHidden/>
          </w:rPr>
          <w:tab/>
        </w:r>
        <w:r>
          <w:rPr>
            <w:noProof/>
            <w:webHidden/>
          </w:rPr>
          <w:fldChar w:fldCharType="begin"/>
        </w:r>
        <w:r>
          <w:rPr>
            <w:noProof/>
            <w:webHidden/>
          </w:rPr>
          <w:instrText xml:space="preserve"> PAGEREF _Toc454524682 \h </w:instrText>
        </w:r>
        <w:r>
          <w:rPr>
            <w:noProof/>
            <w:webHidden/>
          </w:rPr>
        </w:r>
        <w:r>
          <w:rPr>
            <w:noProof/>
            <w:webHidden/>
          </w:rPr>
          <w:fldChar w:fldCharType="separate"/>
        </w:r>
        <w:r>
          <w:rPr>
            <w:noProof/>
            <w:webHidden/>
          </w:rPr>
          <w:t>8</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3" w:history="1">
        <w:r w:rsidRPr="0036329C">
          <w:rPr>
            <w:rStyle w:val="Hipervnculo"/>
            <w:noProof/>
            <w:lang w:val="es-ES"/>
          </w:rPr>
          <w:t>TRANSISTOR</w:t>
        </w:r>
        <w:r>
          <w:rPr>
            <w:noProof/>
            <w:webHidden/>
          </w:rPr>
          <w:tab/>
        </w:r>
        <w:r>
          <w:rPr>
            <w:noProof/>
            <w:webHidden/>
          </w:rPr>
          <w:fldChar w:fldCharType="begin"/>
        </w:r>
        <w:r>
          <w:rPr>
            <w:noProof/>
            <w:webHidden/>
          </w:rPr>
          <w:instrText xml:space="preserve"> PAGEREF _Toc454524683 \h </w:instrText>
        </w:r>
        <w:r>
          <w:rPr>
            <w:noProof/>
            <w:webHidden/>
          </w:rPr>
        </w:r>
        <w:r>
          <w:rPr>
            <w:noProof/>
            <w:webHidden/>
          </w:rPr>
          <w:fldChar w:fldCharType="separate"/>
        </w:r>
        <w:r>
          <w:rPr>
            <w:noProof/>
            <w:webHidden/>
          </w:rPr>
          <w:t>9</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4" w:history="1">
        <w:r w:rsidRPr="0036329C">
          <w:rPr>
            <w:rStyle w:val="Hipervnculo"/>
            <w:noProof/>
            <w:lang w:val="es-ES"/>
          </w:rPr>
          <w:t>CONDENSADOR</w:t>
        </w:r>
        <w:r>
          <w:rPr>
            <w:noProof/>
            <w:webHidden/>
          </w:rPr>
          <w:tab/>
        </w:r>
        <w:r>
          <w:rPr>
            <w:noProof/>
            <w:webHidden/>
          </w:rPr>
          <w:fldChar w:fldCharType="begin"/>
        </w:r>
        <w:r>
          <w:rPr>
            <w:noProof/>
            <w:webHidden/>
          </w:rPr>
          <w:instrText xml:space="preserve"> PAGEREF _Toc454524684 \h </w:instrText>
        </w:r>
        <w:r>
          <w:rPr>
            <w:noProof/>
            <w:webHidden/>
          </w:rPr>
        </w:r>
        <w:r>
          <w:rPr>
            <w:noProof/>
            <w:webHidden/>
          </w:rPr>
          <w:fldChar w:fldCharType="separate"/>
        </w:r>
        <w:r>
          <w:rPr>
            <w:noProof/>
            <w:webHidden/>
          </w:rPr>
          <w:t>9</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5" w:history="1">
        <w:r w:rsidRPr="0036329C">
          <w:rPr>
            <w:rStyle w:val="Hipervnculo"/>
            <w:noProof/>
            <w:lang w:val="es-ES"/>
          </w:rPr>
          <w:t>MOTOR DC</w:t>
        </w:r>
        <w:r>
          <w:rPr>
            <w:noProof/>
            <w:webHidden/>
          </w:rPr>
          <w:tab/>
        </w:r>
        <w:r>
          <w:rPr>
            <w:noProof/>
            <w:webHidden/>
          </w:rPr>
          <w:fldChar w:fldCharType="begin"/>
        </w:r>
        <w:r>
          <w:rPr>
            <w:noProof/>
            <w:webHidden/>
          </w:rPr>
          <w:instrText xml:space="preserve"> PAGEREF _Toc454524685 \h </w:instrText>
        </w:r>
        <w:r>
          <w:rPr>
            <w:noProof/>
            <w:webHidden/>
          </w:rPr>
        </w:r>
        <w:r>
          <w:rPr>
            <w:noProof/>
            <w:webHidden/>
          </w:rPr>
          <w:fldChar w:fldCharType="separate"/>
        </w:r>
        <w:r>
          <w:rPr>
            <w:noProof/>
            <w:webHidden/>
          </w:rPr>
          <w:t>9</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6" w:history="1">
        <w:r w:rsidRPr="0036329C">
          <w:rPr>
            <w:rStyle w:val="Hipervnculo"/>
            <w:noProof/>
            <w:lang w:val="es-ES"/>
          </w:rPr>
          <w:t>PLACA ARDUINO UNO</w:t>
        </w:r>
        <w:r>
          <w:rPr>
            <w:noProof/>
            <w:webHidden/>
          </w:rPr>
          <w:tab/>
        </w:r>
        <w:r>
          <w:rPr>
            <w:noProof/>
            <w:webHidden/>
          </w:rPr>
          <w:fldChar w:fldCharType="begin"/>
        </w:r>
        <w:r>
          <w:rPr>
            <w:noProof/>
            <w:webHidden/>
          </w:rPr>
          <w:instrText xml:space="preserve"> PAGEREF _Toc454524686 \h </w:instrText>
        </w:r>
        <w:r>
          <w:rPr>
            <w:noProof/>
            <w:webHidden/>
          </w:rPr>
        </w:r>
        <w:r>
          <w:rPr>
            <w:noProof/>
            <w:webHidden/>
          </w:rPr>
          <w:fldChar w:fldCharType="separate"/>
        </w:r>
        <w:r>
          <w:rPr>
            <w:noProof/>
            <w:webHidden/>
          </w:rPr>
          <w:t>9</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7" w:history="1">
        <w:r w:rsidRPr="0036329C">
          <w:rPr>
            <w:rStyle w:val="Hipervnculo"/>
            <w:noProof/>
            <w:lang w:val="es-ES"/>
          </w:rPr>
          <w:t>PARTES DE ARDUINO UNO</w:t>
        </w:r>
        <w:r>
          <w:rPr>
            <w:noProof/>
            <w:webHidden/>
          </w:rPr>
          <w:tab/>
        </w:r>
        <w:r>
          <w:rPr>
            <w:noProof/>
            <w:webHidden/>
          </w:rPr>
          <w:fldChar w:fldCharType="begin"/>
        </w:r>
        <w:r>
          <w:rPr>
            <w:noProof/>
            <w:webHidden/>
          </w:rPr>
          <w:instrText xml:space="preserve"> PAGEREF _Toc454524687 \h </w:instrText>
        </w:r>
        <w:r>
          <w:rPr>
            <w:noProof/>
            <w:webHidden/>
          </w:rPr>
        </w:r>
        <w:r>
          <w:rPr>
            <w:noProof/>
            <w:webHidden/>
          </w:rPr>
          <w:fldChar w:fldCharType="separate"/>
        </w:r>
        <w:r>
          <w:rPr>
            <w:noProof/>
            <w:webHidden/>
          </w:rPr>
          <w:t>10</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88" w:history="1">
        <w:r w:rsidRPr="0036329C">
          <w:rPr>
            <w:rStyle w:val="Hipervnculo"/>
            <w:noProof/>
            <w:lang w:val="es-ES"/>
          </w:rPr>
          <w:t>CARACTERISTICAS DE LA PLACA</w:t>
        </w:r>
        <w:r>
          <w:rPr>
            <w:noProof/>
            <w:webHidden/>
          </w:rPr>
          <w:tab/>
        </w:r>
        <w:r>
          <w:rPr>
            <w:noProof/>
            <w:webHidden/>
          </w:rPr>
          <w:fldChar w:fldCharType="begin"/>
        </w:r>
        <w:r>
          <w:rPr>
            <w:noProof/>
            <w:webHidden/>
          </w:rPr>
          <w:instrText xml:space="preserve"> PAGEREF _Toc454524688 \h </w:instrText>
        </w:r>
        <w:r>
          <w:rPr>
            <w:noProof/>
            <w:webHidden/>
          </w:rPr>
        </w:r>
        <w:r>
          <w:rPr>
            <w:noProof/>
            <w:webHidden/>
          </w:rPr>
          <w:fldChar w:fldCharType="separate"/>
        </w:r>
        <w:r>
          <w:rPr>
            <w:noProof/>
            <w:webHidden/>
          </w:rPr>
          <w:t>10</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89" w:history="1">
        <w:r w:rsidRPr="0036329C">
          <w:rPr>
            <w:rStyle w:val="Hipervnculo"/>
            <w:noProof/>
            <w:lang w:val="es-ES"/>
          </w:rPr>
          <w:t>Entradas y salidas digitales/analógicas</w:t>
        </w:r>
        <w:r>
          <w:rPr>
            <w:noProof/>
            <w:webHidden/>
          </w:rPr>
          <w:tab/>
        </w:r>
        <w:r>
          <w:rPr>
            <w:noProof/>
            <w:webHidden/>
          </w:rPr>
          <w:fldChar w:fldCharType="begin"/>
        </w:r>
        <w:r>
          <w:rPr>
            <w:noProof/>
            <w:webHidden/>
          </w:rPr>
          <w:instrText xml:space="preserve"> PAGEREF _Toc454524689 \h </w:instrText>
        </w:r>
        <w:r>
          <w:rPr>
            <w:noProof/>
            <w:webHidden/>
          </w:rPr>
        </w:r>
        <w:r>
          <w:rPr>
            <w:noProof/>
            <w:webHidden/>
          </w:rPr>
          <w:fldChar w:fldCharType="separate"/>
        </w:r>
        <w:r>
          <w:rPr>
            <w:noProof/>
            <w:webHidden/>
          </w:rPr>
          <w:t>11</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90" w:history="1">
        <w:r w:rsidRPr="0036329C">
          <w:rPr>
            <w:rStyle w:val="Hipervnculo"/>
            <w:noProof/>
            <w:lang w:val="es-ES"/>
          </w:rPr>
          <w:t>Terminales Digitales</w:t>
        </w:r>
        <w:r>
          <w:rPr>
            <w:noProof/>
            <w:webHidden/>
          </w:rPr>
          <w:tab/>
        </w:r>
        <w:r>
          <w:rPr>
            <w:noProof/>
            <w:webHidden/>
          </w:rPr>
          <w:fldChar w:fldCharType="begin"/>
        </w:r>
        <w:r>
          <w:rPr>
            <w:noProof/>
            <w:webHidden/>
          </w:rPr>
          <w:instrText xml:space="preserve"> PAGEREF _Toc454524690 \h </w:instrText>
        </w:r>
        <w:r>
          <w:rPr>
            <w:noProof/>
            <w:webHidden/>
          </w:rPr>
        </w:r>
        <w:r>
          <w:rPr>
            <w:noProof/>
            <w:webHidden/>
          </w:rPr>
          <w:fldChar w:fldCharType="separate"/>
        </w:r>
        <w:r>
          <w:rPr>
            <w:noProof/>
            <w:webHidden/>
          </w:rPr>
          <w:t>11</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91" w:history="1">
        <w:r w:rsidRPr="0036329C">
          <w:rPr>
            <w:rStyle w:val="Hipervnculo"/>
            <w:noProof/>
            <w:lang w:val="es-ES"/>
          </w:rPr>
          <w:t>Pines Analógicos</w:t>
        </w:r>
        <w:r>
          <w:rPr>
            <w:noProof/>
            <w:webHidden/>
          </w:rPr>
          <w:tab/>
        </w:r>
        <w:r>
          <w:rPr>
            <w:noProof/>
            <w:webHidden/>
          </w:rPr>
          <w:fldChar w:fldCharType="begin"/>
        </w:r>
        <w:r>
          <w:rPr>
            <w:noProof/>
            <w:webHidden/>
          </w:rPr>
          <w:instrText xml:space="preserve"> PAGEREF _Toc454524691 \h </w:instrText>
        </w:r>
        <w:r>
          <w:rPr>
            <w:noProof/>
            <w:webHidden/>
          </w:rPr>
        </w:r>
        <w:r>
          <w:rPr>
            <w:noProof/>
            <w:webHidden/>
          </w:rPr>
          <w:fldChar w:fldCharType="separate"/>
        </w:r>
        <w:r>
          <w:rPr>
            <w:noProof/>
            <w:webHidden/>
          </w:rPr>
          <w:t>11</w:t>
        </w:r>
        <w:r>
          <w:rPr>
            <w:noProof/>
            <w:webHidden/>
          </w:rPr>
          <w:fldChar w:fldCharType="end"/>
        </w:r>
      </w:hyperlink>
    </w:p>
    <w:p w:rsidR="00864015" w:rsidRDefault="00864015">
      <w:pPr>
        <w:pStyle w:val="TDC3"/>
        <w:tabs>
          <w:tab w:val="right" w:leader="underscore" w:pos="9350"/>
        </w:tabs>
        <w:rPr>
          <w:noProof/>
          <w:sz w:val="22"/>
          <w:szCs w:val="22"/>
          <w:lang w:val="es-ES" w:eastAsia="es-ES"/>
        </w:rPr>
      </w:pPr>
      <w:hyperlink w:anchor="_Toc454524692" w:history="1">
        <w:r w:rsidRPr="0036329C">
          <w:rPr>
            <w:rStyle w:val="Hipervnculo"/>
            <w:noProof/>
            <w:lang w:val="es-ES"/>
          </w:rPr>
          <w:t>Pines de alimentación</w:t>
        </w:r>
        <w:r>
          <w:rPr>
            <w:noProof/>
            <w:webHidden/>
          </w:rPr>
          <w:tab/>
        </w:r>
        <w:r>
          <w:rPr>
            <w:noProof/>
            <w:webHidden/>
          </w:rPr>
          <w:fldChar w:fldCharType="begin"/>
        </w:r>
        <w:r>
          <w:rPr>
            <w:noProof/>
            <w:webHidden/>
          </w:rPr>
          <w:instrText xml:space="preserve"> PAGEREF _Toc454524692 \h </w:instrText>
        </w:r>
        <w:r>
          <w:rPr>
            <w:noProof/>
            <w:webHidden/>
          </w:rPr>
        </w:r>
        <w:r>
          <w:rPr>
            <w:noProof/>
            <w:webHidden/>
          </w:rPr>
          <w:fldChar w:fldCharType="separate"/>
        </w:r>
        <w:r>
          <w:rPr>
            <w:noProof/>
            <w:webHidden/>
          </w:rPr>
          <w:t>12</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3" w:history="1">
        <w:r w:rsidRPr="0036329C">
          <w:rPr>
            <w:rStyle w:val="Hipervnculo"/>
            <w:noProof/>
            <w:lang w:val="es-ES"/>
          </w:rPr>
          <w:t>PROGRAMACIÓN</w:t>
        </w:r>
        <w:r>
          <w:rPr>
            <w:noProof/>
            <w:webHidden/>
          </w:rPr>
          <w:tab/>
        </w:r>
        <w:r>
          <w:rPr>
            <w:noProof/>
            <w:webHidden/>
          </w:rPr>
          <w:fldChar w:fldCharType="begin"/>
        </w:r>
        <w:r>
          <w:rPr>
            <w:noProof/>
            <w:webHidden/>
          </w:rPr>
          <w:instrText xml:space="preserve"> PAGEREF _Toc454524693 \h </w:instrText>
        </w:r>
        <w:r>
          <w:rPr>
            <w:noProof/>
            <w:webHidden/>
          </w:rPr>
        </w:r>
        <w:r>
          <w:rPr>
            <w:noProof/>
            <w:webHidden/>
          </w:rPr>
          <w:fldChar w:fldCharType="separate"/>
        </w:r>
        <w:r>
          <w:rPr>
            <w:noProof/>
            <w:webHidden/>
          </w:rPr>
          <w:t>12</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4" w:history="1">
        <w:r w:rsidRPr="0036329C">
          <w:rPr>
            <w:rStyle w:val="Hipervnculo"/>
            <w:noProof/>
            <w:lang w:val="es-ES"/>
          </w:rPr>
          <w:t>LENGUAJE DE PROGRAMACION</w:t>
        </w:r>
        <w:r>
          <w:rPr>
            <w:noProof/>
            <w:webHidden/>
          </w:rPr>
          <w:tab/>
        </w:r>
        <w:r>
          <w:rPr>
            <w:noProof/>
            <w:webHidden/>
          </w:rPr>
          <w:fldChar w:fldCharType="begin"/>
        </w:r>
        <w:r>
          <w:rPr>
            <w:noProof/>
            <w:webHidden/>
          </w:rPr>
          <w:instrText xml:space="preserve"> PAGEREF _Toc454524694 \h </w:instrText>
        </w:r>
        <w:r>
          <w:rPr>
            <w:noProof/>
            <w:webHidden/>
          </w:rPr>
        </w:r>
        <w:r>
          <w:rPr>
            <w:noProof/>
            <w:webHidden/>
          </w:rPr>
          <w:fldChar w:fldCharType="separate"/>
        </w:r>
        <w:r>
          <w:rPr>
            <w:noProof/>
            <w:webHidden/>
          </w:rPr>
          <w:t>13</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5" w:history="1">
        <w:r w:rsidRPr="0036329C">
          <w:rPr>
            <w:rStyle w:val="Hipervnculo"/>
            <w:noProof/>
            <w:lang w:val="es-ES"/>
          </w:rPr>
          <w:t>PROGRAMACION EN ARDUINO</w:t>
        </w:r>
        <w:r>
          <w:rPr>
            <w:noProof/>
            <w:webHidden/>
          </w:rPr>
          <w:tab/>
        </w:r>
        <w:r>
          <w:rPr>
            <w:noProof/>
            <w:webHidden/>
          </w:rPr>
          <w:fldChar w:fldCharType="begin"/>
        </w:r>
        <w:r>
          <w:rPr>
            <w:noProof/>
            <w:webHidden/>
          </w:rPr>
          <w:instrText xml:space="preserve"> PAGEREF _Toc454524695 \h </w:instrText>
        </w:r>
        <w:r>
          <w:rPr>
            <w:noProof/>
            <w:webHidden/>
          </w:rPr>
        </w:r>
        <w:r>
          <w:rPr>
            <w:noProof/>
            <w:webHidden/>
          </w:rPr>
          <w:fldChar w:fldCharType="separate"/>
        </w:r>
        <w:r>
          <w:rPr>
            <w:noProof/>
            <w:webHidden/>
          </w:rPr>
          <w:t>13</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6" w:history="1">
        <w:r w:rsidRPr="0036329C">
          <w:rPr>
            <w:rStyle w:val="Hipervnculo"/>
            <w:noProof/>
            <w:lang w:val="es-ES"/>
          </w:rPr>
          <w:t>INTERFAZ GRAFICA EN JAVA</w:t>
        </w:r>
        <w:r>
          <w:rPr>
            <w:noProof/>
            <w:webHidden/>
          </w:rPr>
          <w:tab/>
        </w:r>
        <w:r>
          <w:rPr>
            <w:noProof/>
            <w:webHidden/>
          </w:rPr>
          <w:fldChar w:fldCharType="begin"/>
        </w:r>
        <w:r>
          <w:rPr>
            <w:noProof/>
            <w:webHidden/>
          </w:rPr>
          <w:instrText xml:space="preserve"> PAGEREF _Toc454524696 \h </w:instrText>
        </w:r>
        <w:r>
          <w:rPr>
            <w:noProof/>
            <w:webHidden/>
          </w:rPr>
        </w:r>
        <w:r>
          <w:rPr>
            <w:noProof/>
            <w:webHidden/>
          </w:rPr>
          <w:fldChar w:fldCharType="separate"/>
        </w:r>
        <w:r>
          <w:rPr>
            <w:noProof/>
            <w:webHidden/>
          </w:rPr>
          <w:t>14</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7" w:history="1">
        <w:r w:rsidRPr="0036329C">
          <w:rPr>
            <w:rStyle w:val="Hipervnculo"/>
            <w:noProof/>
            <w:lang w:val="es-ES"/>
          </w:rPr>
          <w:t>CODIGO:</w:t>
        </w:r>
        <w:r>
          <w:rPr>
            <w:noProof/>
            <w:webHidden/>
          </w:rPr>
          <w:tab/>
        </w:r>
        <w:r>
          <w:rPr>
            <w:noProof/>
            <w:webHidden/>
          </w:rPr>
          <w:fldChar w:fldCharType="begin"/>
        </w:r>
        <w:r>
          <w:rPr>
            <w:noProof/>
            <w:webHidden/>
          </w:rPr>
          <w:instrText xml:space="preserve"> PAGEREF _Toc454524697 \h </w:instrText>
        </w:r>
        <w:r>
          <w:rPr>
            <w:noProof/>
            <w:webHidden/>
          </w:rPr>
        </w:r>
        <w:r>
          <w:rPr>
            <w:noProof/>
            <w:webHidden/>
          </w:rPr>
          <w:fldChar w:fldCharType="separate"/>
        </w:r>
        <w:r>
          <w:rPr>
            <w:noProof/>
            <w:webHidden/>
          </w:rPr>
          <w:t>14</w:t>
        </w:r>
        <w:r>
          <w:rPr>
            <w:noProof/>
            <w:webHidden/>
          </w:rPr>
          <w:fldChar w:fldCharType="end"/>
        </w:r>
      </w:hyperlink>
    </w:p>
    <w:p w:rsidR="00864015" w:rsidRDefault="00864015">
      <w:pPr>
        <w:pStyle w:val="TDC2"/>
        <w:tabs>
          <w:tab w:val="right" w:leader="underscore" w:pos="9350"/>
        </w:tabs>
        <w:rPr>
          <w:b w:val="0"/>
          <w:bCs w:val="0"/>
          <w:noProof/>
          <w:sz w:val="22"/>
          <w:szCs w:val="22"/>
          <w:lang w:val="es-ES" w:eastAsia="es-ES"/>
        </w:rPr>
      </w:pPr>
      <w:hyperlink w:anchor="_Toc454524698" w:history="1">
        <w:r w:rsidRPr="0036329C">
          <w:rPr>
            <w:rStyle w:val="Hipervnculo"/>
            <w:noProof/>
            <w:lang w:val="es-ES"/>
          </w:rPr>
          <w:t>CONTROLADOR ARDUINO</w:t>
        </w:r>
        <w:r>
          <w:rPr>
            <w:noProof/>
            <w:webHidden/>
          </w:rPr>
          <w:tab/>
        </w:r>
        <w:r>
          <w:rPr>
            <w:noProof/>
            <w:webHidden/>
          </w:rPr>
          <w:fldChar w:fldCharType="begin"/>
        </w:r>
        <w:r>
          <w:rPr>
            <w:noProof/>
            <w:webHidden/>
          </w:rPr>
          <w:instrText xml:space="preserve"> PAGEREF _Toc454524698 \h </w:instrText>
        </w:r>
        <w:r>
          <w:rPr>
            <w:noProof/>
            <w:webHidden/>
          </w:rPr>
        </w:r>
        <w:r>
          <w:rPr>
            <w:noProof/>
            <w:webHidden/>
          </w:rPr>
          <w:fldChar w:fldCharType="separate"/>
        </w:r>
        <w:r>
          <w:rPr>
            <w:noProof/>
            <w:webHidden/>
          </w:rPr>
          <w:t>28</w:t>
        </w:r>
        <w:r>
          <w:rPr>
            <w:noProof/>
            <w:webHidden/>
          </w:rPr>
          <w:fldChar w:fldCharType="end"/>
        </w:r>
      </w:hyperlink>
    </w:p>
    <w:p w:rsidR="00B52AB0" w:rsidRDefault="00864015" w:rsidP="00864015">
      <w:pPr>
        <w:pStyle w:val="Ttulo1"/>
        <w:jc w:val="both"/>
        <w:rPr>
          <w:color w:val="auto"/>
          <w:lang w:val="es-ES"/>
        </w:rPr>
      </w:pPr>
      <w:r>
        <w:rPr>
          <w:color w:val="auto"/>
          <w:lang w:val="es-ES"/>
        </w:rPr>
        <w:fldChar w:fldCharType="end"/>
      </w: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Default="00864015" w:rsidP="00864015">
      <w:pPr>
        <w:rPr>
          <w:lang w:val="es-ES"/>
        </w:rPr>
      </w:pPr>
    </w:p>
    <w:p w:rsidR="00864015" w:rsidRPr="00864015" w:rsidRDefault="00864015" w:rsidP="00864015">
      <w:pPr>
        <w:rPr>
          <w:lang w:val="es-ES"/>
        </w:rPr>
      </w:pPr>
    </w:p>
    <w:p w:rsidR="00797F57" w:rsidRPr="00797F57" w:rsidRDefault="00797F57" w:rsidP="00797F57">
      <w:pPr>
        <w:pStyle w:val="Ttulo1"/>
        <w:rPr>
          <w:color w:val="auto"/>
          <w:lang w:val="es-ES"/>
        </w:rPr>
      </w:pPr>
      <w:bookmarkStart w:id="4" w:name="_Toc454524664"/>
      <w:bookmarkEnd w:id="1"/>
      <w:bookmarkEnd w:id="2"/>
      <w:bookmarkEnd w:id="3"/>
      <w:r w:rsidRPr="00797F57">
        <w:rPr>
          <w:color w:val="auto"/>
          <w:lang w:val="es-ES"/>
        </w:rPr>
        <w:lastRenderedPageBreak/>
        <w:t>ARDUINO + JAVA</w:t>
      </w:r>
      <w:bookmarkEnd w:id="4"/>
    </w:p>
    <w:p w:rsidR="00F17166" w:rsidRPr="00797F57" w:rsidRDefault="00BD5BA5" w:rsidP="00797F57">
      <w:pPr>
        <w:pStyle w:val="Ttulo2"/>
        <w:rPr>
          <w:color w:val="auto"/>
          <w:lang w:val="es-ES"/>
        </w:rPr>
      </w:pPr>
      <w:bookmarkStart w:id="5" w:name="_Toc454524665"/>
      <w:r w:rsidRPr="00797F57">
        <w:rPr>
          <w:color w:val="auto"/>
          <w:lang w:val="es-ES"/>
        </w:rPr>
        <w:t>INTRODUCCION</w:t>
      </w:r>
      <w:bookmarkEnd w:id="5"/>
    </w:p>
    <w:p w:rsidR="00066685" w:rsidRPr="00797F57" w:rsidRDefault="00F17166" w:rsidP="00AC33A1">
      <w:pPr>
        <w:rPr>
          <w:lang w:val="es-ES"/>
        </w:rPr>
      </w:pPr>
      <w:r w:rsidRPr="00797F57">
        <w:rPr>
          <w:lang w:val="es-ES"/>
        </w:rPr>
        <w:t xml:space="preserve">Conocer el funcionamiento de las cosas es algo que nos hemos </w:t>
      </w:r>
      <w:r w:rsidR="00BD5BA5" w:rsidRPr="00797F57">
        <w:rPr>
          <w:lang w:val="es-ES"/>
        </w:rPr>
        <w:t>preguntado desde el inicio de la historia</w:t>
      </w:r>
      <w:r w:rsidRPr="00797F57">
        <w:rPr>
          <w:lang w:val="es-ES"/>
        </w:rPr>
        <w:t xml:space="preserve">; </w:t>
      </w:r>
      <w:r w:rsidR="00BD5BA5" w:rsidRPr="00797F57">
        <w:rPr>
          <w:lang w:val="es-ES"/>
        </w:rPr>
        <w:t>en nuestros días y desde la invención de la rueda y la revolución industrial nos</w:t>
      </w:r>
      <w:r w:rsidRPr="00797F57">
        <w:rPr>
          <w:lang w:val="es-ES"/>
        </w:rPr>
        <w:t xml:space="preserve"> enfrentamos a una realidad donde abundan la automatización, la domótica (automatización de las casas y edificios), la interacción de las personas con las máquinas, la electrónica, la mecánica y la programación. Casi cualquier proceso que nos podamos imaginar tiene un porcentaje de dependencia de estas máquinas</w:t>
      </w:r>
      <w:r w:rsidR="00BD5BA5" w:rsidRPr="00797F57">
        <w:rPr>
          <w:lang w:val="es-ES"/>
        </w:rPr>
        <w:t xml:space="preserve">. </w:t>
      </w:r>
      <w:r w:rsidRPr="00797F57">
        <w:rPr>
          <w:lang w:val="es-ES"/>
        </w:rPr>
        <w:t xml:space="preserve">El propósito de esta guía es abordar el concepto de computación física que es la capacidad de interacción y comunicación de una máquina con los humanos, usando sensores y actuadores. Las decisiones de esto las va a tomar un microcontrolador que se encuentra ubicado en la placa Arduino. La tarjeta Arduino es el corazón </w:t>
      </w:r>
      <w:r w:rsidR="00BD5BA5" w:rsidRPr="00797F57">
        <w:rPr>
          <w:lang w:val="es-ES"/>
        </w:rPr>
        <w:t>del proyecto al que nombramos inebriator.</w:t>
      </w:r>
    </w:p>
    <w:p w:rsidR="003467A4" w:rsidRPr="00797F57" w:rsidRDefault="00F17166" w:rsidP="00AC33A1">
      <w:pPr>
        <w:rPr>
          <w:lang w:val="es-ES"/>
        </w:rPr>
      </w:pPr>
      <w:r w:rsidRPr="00797F57">
        <w:rPr>
          <w:lang w:val="es-ES"/>
        </w:rPr>
        <w:t xml:space="preserve">La Computación física, significa la construcción de sistemas interactivos físicos mediante el uso de software y hardware que pueden sentir y responder al mundo analógico. Si bien esta definición es suficientemente amplia para abarcar aspectos como los sistemas inteligentes de control de tráfico de automóviles o los procesos de automatización de fábricas, en un sentido más amplio, la computación física es un marco creativo para la comprensión de la relación de los seres humanos en el mundo digital. En la práctica, a menudo el término describe el arte hecho a mano, diseño de proyectos DIY o pasatiempos que utilizan sensores y microcontroladores para traducir entradas analógicas a sistemas basados en software, y/o controlar dispositivos electromecánicos como motores, servos, iluminación u otro hardware. Otras implementaciones de computación física trabajan con el reconocimiento de la voz, la cual se capta e interpretan sus ondas sonoras a través de micrófonos u otros dispositivos de detección de ondas sonoras, también la visión por computador, que aplica algoritmos a los videos detectados por algún tipo de cámara. Interfaces táctiles son también un ejemplo de la computación física. El prototipado (crear montajes rápidos con ayuda de una </w:t>
      </w:r>
      <w:r w:rsidR="007A35F1" w:rsidRPr="00797F57">
        <w:rPr>
          <w:lang w:val="es-ES"/>
        </w:rPr>
        <w:t>Protoboard</w:t>
      </w:r>
      <w:r w:rsidRPr="00797F57">
        <w:rPr>
          <w:lang w:val="es-ES"/>
        </w:rPr>
        <w:t xml:space="preserve"> y componentes básicos de electrónica) juega un papel importante en la computación física. Herramientas como Arduino y Fritzing son útiles para diseñadores, artistas, estudiantes y entusiastas porque ayudan a elaborar prototipos rápidamente.</w:t>
      </w: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BD5BA5" w:rsidRPr="00797F57" w:rsidRDefault="00BD5BA5" w:rsidP="00AC33A1">
      <w:pPr>
        <w:rPr>
          <w:lang w:val="es-ES"/>
        </w:rPr>
      </w:pPr>
    </w:p>
    <w:p w:rsidR="00797F57" w:rsidRPr="00797F57" w:rsidRDefault="00797F57" w:rsidP="00AC33A1">
      <w:pPr>
        <w:rPr>
          <w:lang w:val="es-ES"/>
        </w:rPr>
      </w:pPr>
    </w:p>
    <w:p w:rsidR="00BD5BA5" w:rsidRPr="00797F57" w:rsidRDefault="00BD5BA5" w:rsidP="00797F57">
      <w:pPr>
        <w:pStyle w:val="Ttulo2"/>
        <w:rPr>
          <w:color w:val="auto"/>
          <w:lang w:val="es-ES"/>
        </w:rPr>
      </w:pPr>
      <w:bookmarkStart w:id="6" w:name="_Toc454524666"/>
      <w:r w:rsidRPr="00797F57">
        <w:rPr>
          <w:color w:val="auto"/>
          <w:lang w:val="es-ES"/>
        </w:rPr>
        <w:lastRenderedPageBreak/>
        <w:t>THE INEBRIATOR</w:t>
      </w:r>
      <w:bookmarkEnd w:id="6"/>
    </w:p>
    <w:p w:rsidR="00BD5BA5" w:rsidRPr="00797F57" w:rsidRDefault="006A32F0" w:rsidP="00AC33A1">
      <w:pPr>
        <w:rPr>
          <w:lang w:val="es-ES"/>
        </w:rPr>
      </w:pPr>
      <w:r w:rsidRPr="00797F57">
        <w:rPr>
          <w:lang w:val="es-ES"/>
        </w:rPr>
        <w:t>El proyecto llamado The Inebriator, trata de la automatización al momento de servir tragos, este proyecto representa la solución al problema del servicio al cliente en ciertos establecimientos, ya que lo hace con rapidez y seguridad.</w:t>
      </w:r>
    </w:p>
    <w:p w:rsidR="006A32F0" w:rsidRPr="00797F57" w:rsidRDefault="006A32F0" w:rsidP="00AC33A1">
      <w:pPr>
        <w:rPr>
          <w:lang w:val="es-ES"/>
        </w:rPr>
      </w:pPr>
      <w:r w:rsidRPr="00797F57">
        <w:rPr>
          <w:lang w:val="es-ES"/>
        </w:rPr>
        <w:t>Pero antes veremos algunas particularidades con la cual iniciar el proyecto.</w:t>
      </w:r>
    </w:p>
    <w:p w:rsidR="00BD5BA5" w:rsidRPr="00797F57" w:rsidRDefault="00BD5BA5" w:rsidP="00797F57">
      <w:pPr>
        <w:pStyle w:val="Ttulo2"/>
        <w:rPr>
          <w:color w:val="auto"/>
          <w:lang w:val="es-ES"/>
        </w:rPr>
      </w:pPr>
      <w:bookmarkStart w:id="7" w:name="_Toc454524667"/>
      <w:r w:rsidRPr="00797F57">
        <w:rPr>
          <w:color w:val="auto"/>
          <w:lang w:val="es-ES"/>
        </w:rPr>
        <w:t>HARDWARE LIBRE Y SOFTWARE LIBRE</w:t>
      </w:r>
      <w:bookmarkEnd w:id="7"/>
    </w:p>
    <w:p w:rsidR="003467A4" w:rsidRPr="00797F57" w:rsidRDefault="00582525" w:rsidP="00797F57">
      <w:pPr>
        <w:pStyle w:val="Ttulo3"/>
        <w:rPr>
          <w:color w:val="auto"/>
          <w:lang w:val="es-ES"/>
        </w:rPr>
      </w:pPr>
      <w:bookmarkStart w:id="8" w:name="_Toc453067973"/>
      <w:bookmarkStart w:id="9" w:name="_Toc453069722"/>
      <w:bookmarkStart w:id="10" w:name="_Toc453069792"/>
      <w:bookmarkStart w:id="11" w:name="_Toc454524668"/>
      <w:r w:rsidRPr="00797F57">
        <w:rPr>
          <w:color w:val="auto"/>
          <w:lang w:val="es-ES"/>
        </w:rPr>
        <w:t>HARDWARE LIBRE</w:t>
      </w:r>
      <w:bookmarkEnd w:id="8"/>
      <w:bookmarkEnd w:id="9"/>
      <w:bookmarkEnd w:id="10"/>
      <w:bookmarkEnd w:id="11"/>
    </w:p>
    <w:p w:rsidR="003467A4" w:rsidRPr="00797F57" w:rsidRDefault="007D6E36" w:rsidP="00AC33A1">
      <w:pPr>
        <w:rPr>
          <w:lang w:val="es-ES"/>
        </w:rPr>
      </w:pPr>
      <w:r w:rsidRPr="00797F57">
        <w:rPr>
          <w:noProof/>
          <w:lang w:val="es-ES" w:eastAsia="es-ES"/>
        </w:rPr>
        <w:drawing>
          <wp:anchor distT="0" distB="0" distL="114300" distR="114300" simplePos="0" relativeHeight="251663360" behindDoc="1" locked="0" layoutInCell="1" allowOverlap="1" wp14:anchorId="4F4B5924" wp14:editId="18A7A920">
            <wp:simplePos x="0" y="0"/>
            <wp:positionH relativeFrom="column">
              <wp:posOffset>2455545</wp:posOffset>
            </wp:positionH>
            <wp:positionV relativeFrom="paragraph">
              <wp:posOffset>1258377</wp:posOffset>
            </wp:positionV>
            <wp:extent cx="3474720" cy="2759075"/>
            <wp:effectExtent l="0" t="0" r="0" b="3175"/>
            <wp:wrapTight wrapText="bothSides">
              <wp:wrapPolygon edited="0">
                <wp:start x="0" y="0"/>
                <wp:lineTo x="0" y="21476"/>
                <wp:lineTo x="21434" y="21476"/>
                <wp:lineTo x="21434" y="0"/>
                <wp:lineTo x="0" y="0"/>
              </wp:wrapPolygon>
            </wp:wrapTight>
            <wp:docPr id="16" name="Imagen 16" descr="http://image.slidesharecdn.com/presentacin1-121009165622-phpapp01/95/hardware-y-software-privado-y-libre-4-728.jpg?cb=134980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presentacin1-121009165622-phpapp01/95/hardware-y-software-privado-y-libre-4-728.jpg?cb=13498046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7A4" w:rsidRPr="00797F57">
        <w:rPr>
          <w:lang w:val="es-ES"/>
        </w:rPr>
        <w:t>Se llama hardware libre a los dispositivos de hardware cuyas especificaciones y diagramas esquemáticos son de acceso público, ya sea bajo algún tipo de pago o de forma gratuita. La filosofía del software libre (las ideas sobre la libertad del conocimiento) es aplicable a la del hardware libre. Se debe recordar en todo momento que libre no es sinónimo de gratis. El hardware libre forma parte de la cultura libre. Dado que el hardware tiene asociados a él costos variables directos, ninguna definición de software libre se puede aplicar directamente sin modificación. En cambio, el término hardware libre se ha usado principalmente para reflejar el uso del software libre con el hardware y el lanzamiento libre de la información con respecto al hardware, a menudo incluyendo el lanzamiento de los diagramas esquemáticos, diseños y montajes.</w:t>
      </w:r>
    </w:p>
    <w:p w:rsidR="003467A4" w:rsidRPr="00797F57" w:rsidRDefault="00582525" w:rsidP="00797F57">
      <w:pPr>
        <w:pStyle w:val="Ttulo3"/>
        <w:rPr>
          <w:color w:val="auto"/>
          <w:lang w:val="es-ES"/>
        </w:rPr>
      </w:pPr>
      <w:bookmarkStart w:id="12" w:name="_Toc453067974"/>
      <w:bookmarkStart w:id="13" w:name="_Toc453069723"/>
      <w:bookmarkStart w:id="14" w:name="_Toc453069793"/>
      <w:bookmarkStart w:id="15" w:name="_Toc454524669"/>
      <w:r w:rsidRPr="00797F57">
        <w:rPr>
          <w:color w:val="auto"/>
          <w:lang w:val="es-ES"/>
        </w:rPr>
        <w:t>SOFTWARE LIBRE</w:t>
      </w:r>
      <w:bookmarkEnd w:id="12"/>
      <w:bookmarkEnd w:id="13"/>
      <w:bookmarkEnd w:id="14"/>
      <w:bookmarkEnd w:id="15"/>
    </w:p>
    <w:p w:rsidR="003467A4" w:rsidRPr="00797F57" w:rsidRDefault="003467A4" w:rsidP="00AC33A1">
      <w:pPr>
        <w:rPr>
          <w:lang w:val="es-ES"/>
        </w:rPr>
      </w:pPr>
      <w:r w:rsidRPr="00797F57">
        <w:rPr>
          <w:lang w:val="es-ES"/>
        </w:rPr>
        <w:t>El software libre (en inglés free software, aunque esta denominación también se confunde a veces con "gratis" por la ambigüedad del término "free" en el idioma inglés, por lo que también se usa "libre software" y "</w:t>
      </w:r>
      <w:r w:rsidR="00582525" w:rsidRPr="00797F57">
        <w:rPr>
          <w:lang w:val="es-ES"/>
        </w:rPr>
        <w:t>lógica</w:t>
      </w:r>
      <w:r w:rsidRPr="00797F57">
        <w:rPr>
          <w:lang w:val="es-ES"/>
        </w:rPr>
        <w:t xml:space="preserve"> libre") es la denominación del software que respeta la libertad de los usuarios sobre su producto adquirido y, por tanto, una vez obtenido puede ser usado, copiado, estudiado, modificado, y redistribuido libremente. Según la Free Software Foundation, el software libre se refiere a la libertad de los usuarios para ejecutar, copiar, distribuir, estudiar, modificar el software y distribuirlo modificado.</w:t>
      </w:r>
    </w:p>
    <w:p w:rsidR="00BD5BA5" w:rsidRPr="00797F57" w:rsidRDefault="00BD5BA5" w:rsidP="00AC33A1">
      <w:pPr>
        <w:rPr>
          <w:lang w:val="es-ES"/>
        </w:rPr>
      </w:pPr>
      <w:bookmarkStart w:id="16" w:name="_Toc453067975"/>
      <w:bookmarkStart w:id="17" w:name="_Toc453069724"/>
      <w:bookmarkStart w:id="18" w:name="_Toc453069794"/>
    </w:p>
    <w:p w:rsidR="003467A4" w:rsidRPr="00797F57" w:rsidRDefault="00582525" w:rsidP="00797F57">
      <w:pPr>
        <w:pStyle w:val="Ttulo2"/>
        <w:rPr>
          <w:color w:val="auto"/>
          <w:lang w:val="es-ES"/>
        </w:rPr>
      </w:pPr>
      <w:bookmarkStart w:id="19" w:name="_Toc454524670"/>
      <w:r w:rsidRPr="00797F57">
        <w:rPr>
          <w:color w:val="auto"/>
          <w:lang w:val="es-ES"/>
        </w:rPr>
        <w:t>ARDUINO</w:t>
      </w:r>
      <w:bookmarkEnd w:id="16"/>
      <w:bookmarkEnd w:id="17"/>
      <w:bookmarkEnd w:id="18"/>
      <w:bookmarkEnd w:id="19"/>
      <w:r w:rsidR="007D6E36" w:rsidRPr="00797F57">
        <w:rPr>
          <w:color w:val="auto"/>
          <w:lang w:val="es-ES"/>
        </w:rPr>
        <w:t xml:space="preserve"> </w:t>
      </w:r>
    </w:p>
    <w:p w:rsidR="003467A4" w:rsidRPr="00797F57" w:rsidRDefault="007D6E36" w:rsidP="00AC33A1">
      <w:pPr>
        <w:rPr>
          <w:lang w:val="es-ES"/>
        </w:rPr>
      </w:pPr>
      <w:r w:rsidRPr="00797F57">
        <w:rPr>
          <w:noProof/>
          <w:lang w:val="es-ES" w:eastAsia="es-ES"/>
        </w:rPr>
        <w:drawing>
          <wp:anchor distT="0" distB="0" distL="114300" distR="114300" simplePos="0" relativeHeight="251664384" behindDoc="1" locked="0" layoutInCell="1" allowOverlap="1" wp14:anchorId="730FEB71" wp14:editId="44C83E71">
            <wp:simplePos x="0" y="0"/>
            <wp:positionH relativeFrom="column">
              <wp:posOffset>0</wp:posOffset>
            </wp:positionH>
            <wp:positionV relativeFrom="paragraph">
              <wp:posOffset>406400</wp:posOffset>
            </wp:positionV>
            <wp:extent cx="2162175" cy="1072515"/>
            <wp:effectExtent l="0" t="0" r="9525" b="0"/>
            <wp:wrapTight wrapText="bothSides">
              <wp:wrapPolygon edited="0">
                <wp:start x="3045" y="0"/>
                <wp:lineTo x="0" y="2302"/>
                <wp:lineTo x="0" y="9975"/>
                <wp:lineTo x="761" y="12277"/>
                <wp:lineTo x="0" y="19950"/>
                <wp:lineTo x="0" y="21101"/>
                <wp:lineTo x="21315" y="21101"/>
                <wp:lineTo x="21505" y="20334"/>
                <wp:lineTo x="21505" y="17265"/>
                <wp:lineTo x="20744" y="12277"/>
                <wp:lineTo x="21505" y="9975"/>
                <wp:lineTo x="21505" y="0"/>
                <wp:lineTo x="18270" y="0"/>
                <wp:lineTo x="3045" y="0"/>
              </wp:wrapPolygon>
            </wp:wrapTight>
            <wp:docPr id="17" name="Imagen 17" descr="https://upload.wikimedia.org/wikipedia/commons/thumb/8/87/Arduino_Logo.svg/1280px-Arduino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7/Arduino_Logo.svg/1280px-Arduino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2175" cy="1072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7A4" w:rsidRPr="00797F57">
        <w:rPr>
          <w:lang w:val="es-ES"/>
        </w:rPr>
        <w:t xml:space="preserve">Arduino es una plataforma de electrónica abierta para la creación de prototipos basada en software y hardware libre, flexibles y fáciles de usar. Se creó para artistas, diseñadores, aficionados y cualquier interesado en crear entornos u objetos interactivos. Arduino puede tomar información del entorno a través de sus pines de entrada, para esto toda una gama de sensores puede ser usada y puede afectar aquello que le rodea controlando luces, motores y otros actuadores. El microcontrolador </w:t>
      </w:r>
      <w:r w:rsidR="003467A4" w:rsidRPr="00797F57">
        <w:rPr>
          <w:lang w:val="es-ES"/>
        </w:rPr>
        <w:lastRenderedPageBreak/>
        <w:t xml:space="preserve">en la placa Arduino se programa mediante el lenguaje de programación Arduino (basado en Wiring) y el entorno de desarrollo Arduino (basado en Processing). Los proyectos hechos con Arduino pueden ejecutarse sin necesidad de conectarlo a un ordenador, si bien tienen la posibilidad de hacerlo y comunicar con diferentes tipos de software (p.ej. Flash, Processing, MaxMSP). Las placas pueden ser hechas a mano o comprarse montadas de fábrica; el software puede ser descargado de forma gratuita. Los ficheros de diseño de referencia (CAD) están disponibles bajo una licencia abierta, así </w:t>
      </w:r>
      <w:r w:rsidR="00582525" w:rsidRPr="00797F57">
        <w:rPr>
          <w:lang w:val="es-ES"/>
        </w:rPr>
        <w:t>pues,</w:t>
      </w:r>
      <w:r w:rsidR="003467A4" w:rsidRPr="00797F57">
        <w:rPr>
          <w:lang w:val="es-ES"/>
        </w:rPr>
        <w:t xml:space="preserve"> eres libre de adaptarlos a tus necesidades.</w:t>
      </w:r>
    </w:p>
    <w:p w:rsidR="00F17166" w:rsidRPr="00797F57" w:rsidRDefault="00582525" w:rsidP="00797F57">
      <w:pPr>
        <w:pStyle w:val="Ttulo2"/>
        <w:rPr>
          <w:color w:val="auto"/>
          <w:lang w:val="es-ES"/>
        </w:rPr>
      </w:pPr>
      <w:bookmarkStart w:id="20" w:name="_Toc453067976"/>
      <w:bookmarkStart w:id="21" w:name="_Toc453069725"/>
      <w:bookmarkStart w:id="22" w:name="_Toc453069795"/>
      <w:bookmarkStart w:id="23" w:name="_Toc454524671"/>
      <w:r w:rsidRPr="00797F57">
        <w:rPr>
          <w:color w:val="auto"/>
          <w:lang w:val="es-ES"/>
        </w:rPr>
        <w:t>ELECTRONICA</w:t>
      </w:r>
      <w:bookmarkEnd w:id="20"/>
      <w:bookmarkEnd w:id="21"/>
      <w:bookmarkEnd w:id="22"/>
      <w:bookmarkEnd w:id="23"/>
      <w:r w:rsidR="007D6E36" w:rsidRPr="00797F57">
        <w:rPr>
          <w:color w:val="auto"/>
          <w:lang w:val="es-ES"/>
        </w:rPr>
        <w:t xml:space="preserve"> </w:t>
      </w:r>
    </w:p>
    <w:p w:rsidR="003467A4" w:rsidRPr="00797F57" w:rsidRDefault="007D6E36" w:rsidP="00AC33A1">
      <w:pPr>
        <w:rPr>
          <w:lang w:val="es-ES"/>
        </w:rPr>
      </w:pPr>
      <w:r w:rsidRPr="00797F57">
        <w:rPr>
          <w:noProof/>
          <w:lang w:val="es-ES" w:eastAsia="es-ES"/>
        </w:rPr>
        <w:drawing>
          <wp:anchor distT="0" distB="0" distL="114300" distR="114300" simplePos="0" relativeHeight="251665408" behindDoc="1" locked="0" layoutInCell="1" allowOverlap="1" wp14:anchorId="51106092" wp14:editId="7C55B3FA">
            <wp:simplePos x="0" y="0"/>
            <wp:positionH relativeFrom="column">
              <wp:posOffset>3079612</wp:posOffset>
            </wp:positionH>
            <wp:positionV relativeFrom="paragraph">
              <wp:posOffset>68525</wp:posOffset>
            </wp:positionV>
            <wp:extent cx="2625725" cy="1641475"/>
            <wp:effectExtent l="0" t="0" r="3175" b="0"/>
            <wp:wrapTight wrapText="bothSides">
              <wp:wrapPolygon edited="0">
                <wp:start x="0" y="0"/>
                <wp:lineTo x="0" y="21308"/>
                <wp:lineTo x="21469" y="21308"/>
                <wp:lineTo x="21469" y="0"/>
                <wp:lineTo x="0" y="0"/>
              </wp:wrapPolygon>
            </wp:wrapTight>
            <wp:docPr id="18" name="Imagen 18" descr="https://toylab.files.wordpress.com/2016/03/electronica.jpg?w=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ylab.files.wordpress.com/2016/03/electronica.jpg?w=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5725" cy="164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7A4" w:rsidRPr="00797F57">
        <w:rPr>
          <w:lang w:val="es-ES"/>
        </w:rPr>
        <w:t>Estudia y emplea sistemas cuyo funcionamiento se basa en la conducción y el control del flujo de los electrones u otras partículas cargadas eléctricamente. El diseño y la gran construcción de circuitos electrónicos para resolver problemas prácticos forman parte de la electrónica y de los campos de la ingeniería electrónica, electromecánica y la informática en el diseño de software para su control. La electrónica desarrolla en la actualidad una gran variedad de tareas. Los principales usos de los circuitos electrónicos son el control, el procesado, la distribución de información, la conversión y la distribución de la energía eléctrica. Estos dos usos implican la creación o la detección de campos electromagnéticos y corrientes eléctricas.</w:t>
      </w:r>
    </w:p>
    <w:p w:rsidR="00582525" w:rsidRPr="00797F57" w:rsidRDefault="00582525" w:rsidP="00797F57">
      <w:pPr>
        <w:pStyle w:val="Ttulo2"/>
        <w:rPr>
          <w:color w:val="auto"/>
          <w:lang w:val="es-ES"/>
        </w:rPr>
      </w:pPr>
      <w:bookmarkStart w:id="24" w:name="_Toc453067977"/>
      <w:bookmarkStart w:id="25" w:name="_Toc453069726"/>
      <w:bookmarkStart w:id="26" w:name="_Toc453069796"/>
      <w:bookmarkStart w:id="27" w:name="_Toc454524672"/>
      <w:r w:rsidRPr="00797F57">
        <w:rPr>
          <w:color w:val="auto"/>
          <w:lang w:val="es-ES"/>
        </w:rPr>
        <w:t>VOLTAJE</w:t>
      </w:r>
      <w:bookmarkEnd w:id="24"/>
      <w:bookmarkEnd w:id="25"/>
      <w:bookmarkEnd w:id="26"/>
      <w:bookmarkEnd w:id="27"/>
    </w:p>
    <w:p w:rsidR="003467A4" w:rsidRPr="00797F57" w:rsidRDefault="003467A4" w:rsidP="00AC33A1">
      <w:pPr>
        <w:rPr>
          <w:lang w:val="es-ES"/>
        </w:rPr>
      </w:pPr>
      <w:r w:rsidRPr="00797F57">
        <w:rPr>
          <w:lang w:val="es-ES"/>
        </w:rPr>
        <w:t xml:space="preserve">Una magnitud física que impulsa a los electrones a lo largo de un conductor (por </w:t>
      </w:r>
      <w:r w:rsidR="00582525" w:rsidRPr="00797F57">
        <w:rPr>
          <w:lang w:val="es-ES"/>
        </w:rPr>
        <w:t>ejemplo,</w:t>
      </w:r>
      <w:r w:rsidRPr="00797F57">
        <w:rPr>
          <w:lang w:val="es-ES"/>
        </w:rPr>
        <w:t xml:space="preserve"> un cable) en un circuito eléctrico cerrado, provocando el flujo de una corriente eléctrica. </w:t>
      </w:r>
      <w:r w:rsidR="00582525" w:rsidRPr="00797F57">
        <w:rPr>
          <w:lang w:val="es-ES"/>
        </w:rPr>
        <w:t xml:space="preserve">Su unidad es el Voltio(V). </w:t>
      </w:r>
    </w:p>
    <w:p w:rsidR="00067740" w:rsidRPr="00797F57" w:rsidRDefault="003467A4" w:rsidP="00AC33A1">
      <w:pPr>
        <w:pStyle w:val="Prrafodelista"/>
        <w:numPr>
          <w:ilvl w:val="0"/>
          <w:numId w:val="10"/>
        </w:numPr>
        <w:rPr>
          <w:lang w:val="es-ES"/>
        </w:rPr>
      </w:pPr>
      <w:r w:rsidRPr="00797F57">
        <w:rPr>
          <w:lang w:val="es-ES"/>
        </w:rPr>
        <w:t xml:space="preserve">Voltaje DC Es el flujo continuo de electrones a través de un conductor entre dos puntos de distinto potencial. En la corriente continua las cargas eléctricas circulan siempre en la misma dirección, es continua la corriente mantiene siempre la misma </w:t>
      </w:r>
      <w:r w:rsidR="00B52AB0" w:rsidRPr="00797F57">
        <w:rPr>
          <w:lang w:val="es-ES"/>
        </w:rPr>
        <w:t>polaridad. En la norma sistemá</w:t>
      </w:r>
      <w:r w:rsidRPr="00797F57">
        <w:rPr>
          <w:lang w:val="es-ES"/>
        </w:rPr>
        <w:t xml:space="preserve">tica europea el color negro corresponde al negativo y el rojo al positivo o sencillamente se simboliza para el positivo con VCC, +, VSS y para el negativo con 0V, -, GND. Muchos aparatos necesitan corriente continua para funcionar, sobre todos los que llevan electrónica (equipos audiovisuales, computadores, etc.), para ello se utilizan fuentes de alimentación. Lo puedes encontrar en </w:t>
      </w:r>
      <w:r w:rsidR="00582525" w:rsidRPr="00797F57">
        <w:rPr>
          <w:lang w:val="es-ES"/>
        </w:rPr>
        <w:t>la batería</w:t>
      </w:r>
      <w:r w:rsidRPr="00797F57">
        <w:rPr>
          <w:lang w:val="es-ES"/>
        </w:rPr>
        <w:t xml:space="preserve">, pilas, salida de los cargadores de computador. </w:t>
      </w:r>
    </w:p>
    <w:p w:rsidR="003467A4" w:rsidRPr="00797F57" w:rsidRDefault="003467A4" w:rsidP="00AC33A1">
      <w:pPr>
        <w:pStyle w:val="Prrafodelista"/>
        <w:numPr>
          <w:ilvl w:val="0"/>
          <w:numId w:val="10"/>
        </w:numPr>
        <w:rPr>
          <w:lang w:val="es-ES"/>
        </w:rPr>
      </w:pPr>
      <w:r w:rsidRPr="00797F57">
        <w:rPr>
          <w:lang w:val="es-ES"/>
        </w:rPr>
        <w:t xml:space="preserve">Voltaje AC Es la corriente eléctrica en la que la magnitud y dirección varían cíclicamente. La forma de onda de la corriente alterna más comúnmente utilizada es la de una onda seno. El voltaje AC es el que llega a </w:t>
      </w:r>
      <w:r w:rsidR="00067740" w:rsidRPr="00797F57">
        <w:rPr>
          <w:lang w:val="es-ES"/>
        </w:rPr>
        <w:t>la toma</w:t>
      </w:r>
      <w:r w:rsidRPr="00797F57">
        <w:rPr>
          <w:lang w:val="es-ES"/>
        </w:rPr>
        <w:t xml:space="preserve"> de electricidad de los hogares y a las empresas, es muy común encontrarla en las tomas de corriente donde se conectan nuestros electrodomésticos. Sin embargo, las señales de audio y de radio transmitidas por los cables eléctricos son también ejemplos de corriente alterna. En estos usos, el fin más importante suele ser la transmisión y recuperación de la información codificada (o modulada) sobre la señal de la AC. </w:t>
      </w:r>
    </w:p>
    <w:p w:rsidR="00582525" w:rsidRPr="00797F57" w:rsidRDefault="00582525" w:rsidP="00797F57">
      <w:pPr>
        <w:pStyle w:val="Ttulo2"/>
        <w:rPr>
          <w:color w:val="auto"/>
          <w:lang w:val="es-ES"/>
        </w:rPr>
      </w:pPr>
      <w:bookmarkStart w:id="28" w:name="_Toc453067978"/>
      <w:bookmarkStart w:id="29" w:name="_Toc453069727"/>
      <w:bookmarkStart w:id="30" w:name="_Toc453069797"/>
      <w:bookmarkStart w:id="31" w:name="_Toc454524673"/>
      <w:r w:rsidRPr="00797F57">
        <w:rPr>
          <w:color w:val="auto"/>
          <w:lang w:val="es-ES"/>
        </w:rPr>
        <w:t>CORRIENTE</w:t>
      </w:r>
      <w:bookmarkEnd w:id="28"/>
      <w:bookmarkEnd w:id="29"/>
      <w:bookmarkEnd w:id="30"/>
      <w:bookmarkEnd w:id="31"/>
    </w:p>
    <w:p w:rsidR="003467A4" w:rsidRPr="00797F57" w:rsidRDefault="003467A4" w:rsidP="00AC33A1">
      <w:pPr>
        <w:rPr>
          <w:lang w:val="es-ES"/>
        </w:rPr>
      </w:pPr>
      <w:r w:rsidRPr="00797F57">
        <w:rPr>
          <w:lang w:val="es-ES"/>
        </w:rPr>
        <w:t xml:space="preserve">Es el flujo de electrones a través de un conductor o semiconductor en un sentido. La unidad de medida de ésta es el amperio (A). Una corriente eléctrica, puesto que se trata de un movimiento de cargas, produce un campo magnético, un fenómeno que puede aprovecharse en el electroimán, este es el principio de funcionamiento de un motor. El instrumento usado para medir la intensidad de la corriente eléctrica es el galvanómetro que, </w:t>
      </w:r>
      <w:r w:rsidRPr="00797F57">
        <w:rPr>
          <w:lang w:val="es-ES"/>
        </w:rPr>
        <w:lastRenderedPageBreak/>
        <w:t>calibrado en amperios, se llama amperímetro, colocado en serie con el conductor cuya intensidad se desea medir.</w:t>
      </w:r>
    </w:p>
    <w:p w:rsidR="00582525" w:rsidRPr="00797F57" w:rsidRDefault="00582525" w:rsidP="00797F57">
      <w:pPr>
        <w:pStyle w:val="Ttulo2"/>
        <w:rPr>
          <w:color w:val="auto"/>
          <w:lang w:val="es-ES"/>
        </w:rPr>
      </w:pPr>
      <w:bookmarkStart w:id="32" w:name="_Toc453067979"/>
      <w:bookmarkStart w:id="33" w:name="_Toc453069728"/>
      <w:bookmarkStart w:id="34" w:name="_Toc453069798"/>
      <w:bookmarkStart w:id="35" w:name="_Toc454524674"/>
      <w:r w:rsidRPr="00797F57">
        <w:rPr>
          <w:color w:val="auto"/>
          <w:lang w:val="es-ES"/>
        </w:rPr>
        <w:t>RESISTENCIA</w:t>
      </w:r>
      <w:bookmarkEnd w:id="32"/>
      <w:bookmarkEnd w:id="33"/>
      <w:bookmarkEnd w:id="34"/>
      <w:bookmarkEnd w:id="35"/>
    </w:p>
    <w:p w:rsidR="00582525" w:rsidRPr="00797F57" w:rsidRDefault="003467A4" w:rsidP="00AC33A1">
      <w:pPr>
        <w:rPr>
          <w:lang w:val="es-ES"/>
        </w:rPr>
      </w:pPr>
      <w:r w:rsidRPr="00797F57">
        <w:rPr>
          <w:lang w:val="es-ES"/>
        </w:rPr>
        <w:t>Es la propiedad física mediante la cual todos los materiales tienden a oponerse al flujo de la corriente. La unidad de este parámetro es el Ohmio (</w:t>
      </w:r>
      <w:r w:rsidRPr="00797F57">
        <w:t>Ω</w:t>
      </w:r>
      <w:r w:rsidRPr="00797F57">
        <w:rPr>
          <w:lang w:val="es-ES"/>
        </w:rPr>
        <w:t>). Puedes encontrar resistencias en los calefactores eléctricos, tarjetas electrónicas, estufas son muy útiles para limitar el paso de la corriente.</w:t>
      </w:r>
    </w:p>
    <w:p w:rsidR="00067740" w:rsidRPr="00797F57" w:rsidRDefault="00582525" w:rsidP="00797F57">
      <w:pPr>
        <w:pStyle w:val="Ttulo2"/>
        <w:rPr>
          <w:color w:val="auto"/>
          <w:lang w:val="es-ES"/>
        </w:rPr>
      </w:pPr>
      <w:bookmarkStart w:id="36" w:name="_Toc453067980"/>
      <w:bookmarkStart w:id="37" w:name="_Toc453069729"/>
      <w:bookmarkStart w:id="38" w:name="_Toc453069799"/>
      <w:bookmarkStart w:id="39" w:name="_Toc454524675"/>
      <w:r w:rsidRPr="00797F57">
        <w:rPr>
          <w:color w:val="auto"/>
          <w:lang w:val="es-ES"/>
        </w:rPr>
        <w:t>LEY DE OHM</w:t>
      </w:r>
      <w:bookmarkEnd w:id="36"/>
      <w:bookmarkEnd w:id="37"/>
      <w:bookmarkEnd w:id="38"/>
      <w:bookmarkEnd w:id="39"/>
    </w:p>
    <w:p w:rsidR="00F17166" w:rsidRPr="00797F57" w:rsidRDefault="007D6E36" w:rsidP="00AC33A1">
      <w:pPr>
        <w:rPr>
          <w:lang w:val="es-ES"/>
        </w:rPr>
      </w:pPr>
      <w:r w:rsidRPr="00797F57">
        <w:rPr>
          <w:noProof/>
          <w:lang w:val="es-ES" w:eastAsia="es-ES"/>
        </w:rPr>
        <w:drawing>
          <wp:anchor distT="0" distB="0" distL="114300" distR="114300" simplePos="0" relativeHeight="251666432" behindDoc="1" locked="0" layoutInCell="1" allowOverlap="1" wp14:anchorId="7EE67015" wp14:editId="6966D5FB">
            <wp:simplePos x="0" y="0"/>
            <wp:positionH relativeFrom="column">
              <wp:posOffset>781050</wp:posOffset>
            </wp:positionH>
            <wp:positionV relativeFrom="paragraph">
              <wp:posOffset>880469</wp:posOffset>
            </wp:positionV>
            <wp:extent cx="4676140" cy="2182495"/>
            <wp:effectExtent l="0" t="0" r="0" b="8255"/>
            <wp:wrapTight wrapText="bothSides">
              <wp:wrapPolygon edited="0">
                <wp:start x="0" y="0"/>
                <wp:lineTo x="0" y="21493"/>
                <wp:lineTo x="21471" y="21493"/>
                <wp:lineTo x="21471" y="0"/>
                <wp:lineTo x="0" y="0"/>
              </wp:wrapPolygon>
            </wp:wrapTight>
            <wp:docPr id="19" name="Imagen 19" descr="http://3.bp.blogspot.com/_SxqX8ha_1Qo/TPgA9nXu21I/AAAAAAAAEK4/HBINqn5V5qI/s1600/LEY%2BDE%2BOH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_SxqX8ha_1Qo/TPgA9nXu21I/AAAAAAAAEK4/HBINqn5V5qI/s1600/LEY%2BDE%2BOHM.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140"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7A4" w:rsidRPr="00797F57">
        <w:rPr>
          <w:lang w:val="es-ES"/>
        </w:rPr>
        <w:t>La ley dice que la corriente (I) que circula por un conductor eléctrico es directamente proporcional al voltaje (V) e inversamente proporcional a la resistencia (R). La pirámide de la derecha es muy útil para conocer la fórmula a la que es igual la variable que tapes con el dedo, por ejemplo: Tapa con tu dedo la V (voltaje), entonces voltaje va a ser igual a I (corriente) por R (resistencia), una más, tapa I (Corriente), I va ser igual a V divido R.</w:t>
      </w:r>
      <w:r w:rsidRPr="00797F57">
        <w:rPr>
          <w:lang w:val="es-ES"/>
        </w:rPr>
        <w:t xml:space="preserve"> </w:t>
      </w: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7D6E36" w:rsidRPr="00797F57" w:rsidRDefault="007D6E36" w:rsidP="00AC33A1">
      <w:pPr>
        <w:rPr>
          <w:lang w:val="es-ES"/>
        </w:rPr>
      </w:pPr>
    </w:p>
    <w:p w:rsidR="00582525" w:rsidRPr="00797F57" w:rsidRDefault="00582525" w:rsidP="00797F57">
      <w:pPr>
        <w:pStyle w:val="Ttulo2"/>
        <w:rPr>
          <w:color w:val="auto"/>
          <w:lang w:val="es-ES"/>
        </w:rPr>
      </w:pPr>
      <w:bookmarkStart w:id="40" w:name="_Toc453067981"/>
      <w:bookmarkStart w:id="41" w:name="_Toc453069730"/>
      <w:bookmarkStart w:id="42" w:name="_Toc453069800"/>
      <w:bookmarkStart w:id="43" w:name="_Toc454524676"/>
      <w:r w:rsidRPr="00797F57">
        <w:rPr>
          <w:color w:val="auto"/>
          <w:lang w:val="es-ES"/>
        </w:rPr>
        <w:t>SISTEMAS ELECTRONICOS</w:t>
      </w:r>
      <w:bookmarkEnd w:id="40"/>
      <w:bookmarkEnd w:id="41"/>
      <w:bookmarkEnd w:id="42"/>
      <w:bookmarkEnd w:id="43"/>
    </w:p>
    <w:p w:rsidR="00582525" w:rsidRPr="00797F57" w:rsidRDefault="00F971A3" w:rsidP="00AC33A1">
      <w:pPr>
        <w:rPr>
          <w:lang w:val="es-ES"/>
        </w:rPr>
      </w:pPr>
      <w:r w:rsidRPr="00797F57">
        <w:rPr>
          <w:noProof/>
          <w:lang w:val="es-ES" w:eastAsia="es-ES"/>
        </w:rPr>
        <w:drawing>
          <wp:anchor distT="0" distB="0" distL="114300" distR="114300" simplePos="0" relativeHeight="251658240" behindDoc="1" locked="0" layoutInCell="1" allowOverlap="1" wp14:anchorId="292BDDDE" wp14:editId="12EB65C4">
            <wp:simplePos x="0" y="0"/>
            <wp:positionH relativeFrom="column">
              <wp:posOffset>835301</wp:posOffset>
            </wp:positionH>
            <wp:positionV relativeFrom="paragraph">
              <wp:posOffset>476664</wp:posOffset>
            </wp:positionV>
            <wp:extent cx="4619625" cy="1523365"/>
            <wp:effectExtent l="0" t="0" r="9525" b="635"/>
            <wp:wrapTight wrapText="bothSides">
              <wp:wrapPolygon edited="0">
                <wp:start x="0" y="0"/>
                <wp:lineTo x="0" y="21339"/>
                <wp:lineTo x="21555" y="21339"/>
                <wp:lineTo x="2155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122" t="39339" r="29647" b="35576"/>
                    <a:stretch/>
                  </pic:blipFill>
                  <pic:spPr bwMode="auto">
                    <a:xfrm>
                      <a:off x="0" y="0"/>
                      <a:ext cx="4619625"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7A4" w:rsidRPr="00797F57">
        <w:rPr>
          <w:lang w:val="es-ES"/>
        </w:rPr>
        <w:t xml:space="preserve">Un sistema electrónico es un conjunto de circuitos que </w:t>
      </w:r>
      <w:r w:rsidR="00582525" w:rsidRPr="00797F57">
        <w:rPr>
          <w:lang w:val="es-ES"/>
        </w:rPr>
        <w:t>interactúa</w:t>
      </w:r>
      <w:r w:rsidR="003467A4" w:rsidRPr="00797F57">
        <w:rPr>
          <w:lang w:val="es-ES"/>
        </w:rPr>
        <w:t>n entre sí para obtener un resultado. Una forma de entender los sistemas electrónicos consiste en dividirlos en entradas, salidas y procesamiento de señal.</w:t>
      </w:r>
    </w:p>
    <w:p w:rsidR="00F971A3" w:rsidRPr="00797F57" w:rsidRDefault="00F971A3" w:rsidP="00AC33A1">
      <w:pPr>
        <w:rPr>
          <w:lang w:val="es-ES"/>
        </w:rPr>
      </w:pPr>
      <w:bookmarkStart w:id="44" w:name="_Toc453067982"/>
      <w:bookmarkStart w:id="45" w:name="_Toc453069731"/>
      <w:bookmarkStart w:id="46" w:name="_Toc453069801"/>
    </w:p>
    <w:p w:rsidR="00F971A3" w:rsidRPr="00797F57" w:rsidRDefault="00F971A3" w:rsidP="00AC33A1">
      <w:pPr>
        <w:rPr>
          <w:lang w:val="es-ES"/>
        </w:rPr>
      </w:pPr>
    </w:p>
    <w:p w:rsidR="00F971A3" w:rsidRPr="00797F57" w:rsidRDefault="00F971A3" w:rsidP="00AC33A1">
      <w:pPr>
        <w:rPr>
          <w:lang w:val="es-ES"/>
        </w:rPr>
      </w:pPr>
    </w:p>
    <w:p w:rsidR="00F971A3" w:rsidRPr="00797F57" w:rsidRDefault="00F971A3" w:rsidP="00AC33A1">
      <w:pPr>
        <w:rPr>
          <w:lang w:val="es-ES"/>
        </w:rPr>
      </w:pPr>
    </w:p>
    <w:p w:rsidR="00F971A3" w:rsidRPr="00797F57" w:rsidRDefault="00F971A3" w:rsidP="00AC33A1">
      <w:pPr>
        <w:rPr>
          <w:lang w:val="es-ES"/>
        </w:rPr>
      </w:pPr>
    </w:p>
    <w:p w:rsidR="00F971A3" w:rsidRPr="00797F57" w:rsidRDefault="00F971A3" w:rsidP="00AC33A1">
      <w:pPr>
        <w:rPr>
          <w:lang w:val="es-ES"/>
        </w:rPr>
      </w:pPr>
    </w:p>
    <w:p w:rsidR="003467A4" w:rsidRPr="00797F57" w:rsidRDefault="00582525" w:rsidP="00797F57">
      <w:pPr>
        <w:pStyle w:val="Ttulo2"/>
        <w:rPr>
          <w:color w:val="auto"/>
          <w:lang w:val="es-ES"/>
        </w:rPr>
      </w:pPr>
      <w:bookmarkStart w:id="47" w:name="_Toc454524677"/>
      <w:r w:rsidRPr="00797F57">
        <w:rPr>
          <w:color w:val="auto"/>
          <w:lang w:val="es-ES"/>
        </w:rPr>
        <w:t>SALIDAS</w:t>
      </w:r>
      <w:bookmarkEnd w:id="44"/>
      <w:bookmarkEnd w:id="45"/>
      <w:bookmarkEnd w:id="46"/>
      <w:bookmarkEnd w:id="47"/>
      <w:r w:rsidRPr="00797F57">
        <w:rPr>
          <w:color w:val="auto"/>
          <w:lang w:val="es-ES"/>
        </w:rPr>
        <w:t xml:space="preserve"> </w:t>
      </w:r>
    </w:p>
    <w:p w:rsidR="00F971A3" w:rsidRPr="00797F57" w:rsidRDefault="003467A4" w:rsidP="00AC33A1">
      <w:pPr>
        <w:rPr>
          <w:lang w:val="es-ES"/>
        </w:rPr>
      </w:pPr>
      <w:r w:rsidRPr="00797F57">
        <w:rPr>
          <w:lang w:val="es-ES"/>
        </w:rPr>
        <w:t xml:space="preserve">Son actuadores u otros dispositivos (también transductores) que convierten las señales de corriente o voltaje en señales físicamente útiles como movimiento, luz, sonido, fuerza, rotación entre otros. Por ejemplo: un </w:t>
      </w:r>
      <w:r w:rsidRPr="00797F57">
        <w:rPr>
          <w:lang w:val="es-ES"/>
        </w:rPr>
        <w:lastRenderedPageBreak/>
        <w:t>motor que gire, un LED o sistema de luces que se encienda automáticamente cuando esté oscureciendo, un buzzer que genere diversos tonos.</w:t>
      </w:r>
      <w:bookmarkStart w:id="48" w:name="_Toc453067983"/>
      <w:bookmarkStart w:id="49" w:name="_Toc453069732"/>
      <w:bookmarkStart w:id="50" w:name="_Toc453069802"/>
    </w:p>
    <w:p w:rsidR="00582525" w:rsidRPr="00797F57" w:rsidRDefault="00582525" w:rsidP="00797F57">
      <w:pPr>
        <w:pStyle w:val="Ttulo2"/>
        <w:rPr>
          <w:color w:val="auto"/>
          <w:lang w:val="es-ES"/>
        </w:rPr>
      </w:pPr>
      <w:bookmarkStart w:id="51" w:name="_Toc454524678"/>
      <w:r w:rsidRPr="00797F57">
        <w:rPr>
          <w:color w:val="auto"/>
          <w:lang w:val="es-ES"/>
        </w:rPr>
        <w:t>SEÑALES ELECTRONICAS</w:t>
      </w:r>
      <w:bookmarkEnd w:id="48"/>
      <w:bookmarkEnd w:id="49"/>
      <w:bookmarkEnd w:id="50"/>
      <w:bookmarkEnd w:id="51"/>
    </w:p>
    <w:p w:rsidR="003467A4" w:rsidRPr="00797F57" w:rsidRDefault="003467A4" w:rsidP="00AC33A1">
      <w:pPr>
        <w:rPr>
          <w:lang w:val="es-ES"/>
        </w:rPr>
      </w:pPr>
      <w:r w:rsidRPr="00797F57">
        <w:rPr>
          <w:lang w:val="es-ES"/>
        </w:rPr>
        <w:t>Las entradas y salidas de un sistema electrónico serán consideradas como las señales variables. En electrónica se trabaja con variables que se toman en forma de voltaje o corriente, éstas se pueden denominar comúnmente señales. Las señales primordialmente pueden ser de dos tipos descritos a continuación: Digital o análoga.</w:t>
      </w:r>
    </w:p>
    <w:p w:rsidR="00F17166" w:rsidRPr="00797F57" w:rsidRDefault="003467A4" w:rsidP="00F971A3">
      <w:pPr>
        <w:pStyle w:val="Prrafodelista"/>
        <w:numPr>
          <w:ilvl w:val="0"/>
          <w:numId w:val="11"/>
        </w:numPr>
        <w:rPr>
          <w:lang w:val="es-ES"/>
        </w:rPr>
      </w:pPr>
      <w:r w:rsidRPr="00797F57">
        <w:rPr>
          <w:lang w:val="es-ES"/>
        </w:rPr>
        <w:t xml:space="preserve">Variable digital También llamadas variables discretas. Se caracterizan por tener dos estados diferenciados y por lo tanto se pueden llamar binarias. Siendo estas variables más fáciles de tratar (en lógica serían los valores Verdadero (V) y Falso (F) o podrían ser 1 ó 0 respectivamente). Un ejemplo de una señal digital es el interruptor del timbre de tu casa, </w:t>
      </w:r>
      <w:r w:rsidR="00582525" w:rsidRPr="00797F57">
        <w:rPr>
          <w:lang w:val="es-ES"/>
        </w:rPr>
        <w:t>porque</w:t>
      </w:r>
      <w:r w:rsidRPr="00797F57">
        <w:rPr>
          <w:lang w:val="es-ES"/>
        </w:rPr>
        <w:t xml:space="preserve"> este interruptor tiene dos estados pulsado y sin pulsar</w:t>
      </w:r>
    </w:p>
    <w:p w:rsidR="003467A4" w:rsidRPr="00797F57" w:rsidRDefault="003467A4" w:rsidP="00F971A3">
      <w:pPr>
        <w:pStyle w:val="Prrafodelista"/>
        <w:numPr>
          <w:ilvl w:val="0"/>
          <w:numId w:val="11"/>
        </w:numPr>
        <w:rPr>
          <w:lang w:val="es-ES"/>
        </w:rPr>
      </w:pPr>
      <w:r w:rsidRPr="00797F57">
        <w:rPr>
          <w:lang w:val="es-ES"/>
        </w:rPr>
        <w:t>Variable análoga Son aquellas que pueden tomar un número infinito de valores comprendidos entre dos límites. La mayoría de los fenómenos de la vida real son señales de este tipo. (sonido, temperatura, voz, video, etc.) Un ejemplo de sistema electrónico analógico es un parlante, que se emplea para amplificar el sonido de forma que éste sea oído por una gran audiencia. Las ondas de sonido que son analógicas en su origen, son capturadas por un micrófono y convertidas en una pequeña variación analógica de tensión denominada señal de audio.</w:t>
      </w:r>
    </w:p>
    <w:p w:rsidR="00582525" w:rsidRPr="00797F57" w:rsidRDefault="00582525" w:rsidP="00797F57">
      <w:pPr>
        <w:pStyle w:val="Ttulo2"/>
        <w:rPr>
          <w:color w:val="auto"/>
          <w:lang w:val="es-ES"/>
        </w:rPr>
      </w:pPr>
      <w:bookmarkStart w:id="52" w:name="_Toc453067984"/>
      <w:bookmarkStart w:id="53" w:name="_Toc453069733"/>
      <w:bookmarkStart w:id="54" w:name="_Toc453069803"/>
      <w:bookmarkStart w:id="55" w:name="_Toc454524679"/>
      <w:r w:rsidRPr="00797F57">
        <w:rPr>
          <w:color w:val="auto"/>
          <w:lang w:val="es-ES"/>
        </w:rPr>
        <w:t>COMUNICACIÓN SERIAL</w:t>
      </w:r>
      <w:bookmarkEnd w:id="52"/>
      <w:bookmarkEnd w:id="53"/>
      <w:bookmarkEnd w:id="54"/>
      <w:bookmarkEnd w:id="55"/>
    </w:p>
    <w:p w:rsidR="003467A4" w:rsidRPr="00797F57" w:rsidRDefault="003467A4" w:rsidP="00AC33A1">
      <w:pPr>
        <w:rPr>
          <w:lang w:val="es-ES"/>
        </w:rPr>
      </w:pPr>
      <w:r w:rsidRPr="00797F57">
        <w:rPr>
          <w:lang w:val="es-ES"/>
        </w:rPr>
        <w:t xml:space="preserve">Es una interfaz de comunicaciones de datos digitales, frecuentemente utilizado por computadores y periféricos, donde la información es transmitida bit a bit enviando un solo bit a la vez. Uno de sus usos es monitorear a través de la pantalla del computador el estado del periférico conectado, por </w:t>
      </w:r>
      <w:r w:rsidR="002066FB" w:rsidRPr="00797F57">
        <w:rPr>
          <w:lang w:val="es-ES"/>
        </w:rPr>
        <w:t>ejemplo,</w:t>
      </w:r>
      <w:r w:rsidRPr="00797F57">
        <w:rPr>
          <w:lang w:val="es-ES"/>
        </w:rPr>
        <w:t xml:space="preserve"> al pulsar la letra A en el teclado se debe encender un LED conectado de manera remota al computador.</w:t>
      </w:r>
    </w:p>
    <w:p w:rsidR="002066FB" w:rsidRPr="00797F57" w:rsidRDefault="00582525" w:rsidP="00797F57">
      <w:pPr>
        <w:pStyle w:val="Ttulo2"/>
        <w:rPr>
          <w:color w:val="auto"/>
          <w:lang w:val="es-ES"/>
        </w:rPr>
      </w:pPr>
      <w:bookmarkStart w:id="56" w:name="_Toc453067985"/>
      <w:bookmarkStart w:id="57" w:name="_Toc453069734"/>
      <w:bookmarkStart w:id="58" w:name="_Toc453069804"/>
      <w:bookmarkStart w:id="59" w:name="_Toc454524680"/>
      <w:r w:rsidRPr="00797F57">
        <w:rPr>
          <w:color w:val="auto"/>
          <w:lang w:val="es-ES"/>
        </w:rPr>
        <w:t>PROTOBOARD</w:t>
      </w:r>
      <w:bookmarkEnd w:id="56"/>
      <w:bookmarkEnd w:id="57"/>
      <w:bookmarkEnd w:id="58"/>
      <w:bookmarkEnd w:id="59"/>
    </w:p>
    <w:p w:rsidR="00582525" w:rsidRPr="00797F57" w:rsidRDefault="002066FB" w:rsidP="00AC33A1">
      <w:pPr>
        <w:rPr>
          <w:lang w:val="es-ES"/>
        </w:rPr>
      </w:pPr>
      <w:r w:rsidRPr="00797F57">
        <w:rPr>
          <w:lang w:val="es-ES"/>
        </w:rPr>
        <w:t>Es una placa reutilizable usada para construir prototipos de circuitos electrónicos sin soldadura. Compuestas por bloques de plástico perforados y numerosas láminas delgadas de una aleación de cobre, estaño y fósforo.</w:t>
      </w:r>
    </w:p>
    <w:p w:rsidR="002066FB" w:rsidRPr="00797F57" w:rsidRDefault="002066FB" w:rsidP="00797F57">
      <w:pPr>
        <w:pStyle w:val="Ttulo2"/>
        <w:rPr>
          <w:color w:val="auto"/>
          <w:lang w:val="es-ES"/>
        </w:rPr>
      </w:pPr>
      <w:bookmarkStart w:id="60" w:name="_Toc453067986"/>
      <w:bookmarkStart w:id="61" w:name="_Toc453069735"/>
      <w:bookmarkStart w:id="62" w:name="_Toc453069805"/>
      <w:bookmarkStart w:id="63" w:name="_Toc454524681"/>
      <w:r w:rsidRPr="00797F57">
        <w:rPr>
          <w:color w:val="auto"/>
          <w:lang w:val="es-ES"/>
        </w:rPr>
        <w:t>R</w:t>
      </w:r>
      <w:r w:rsidR="00582525" w:rsidRPr="00797F57">
        <w:rPr>
          <w:color w:val="auto"/>
          <w:lang w:val="es-ES"/>
        </w:rPr>
        <w:t>ESISTENCIA</w:t>
      </w:r>
      <w:bookmarkEnd w:id="60"/>
      <w:bookmarkEnd w:id="61"/>
      <w:bookmarkEnd w:id="62"/>
      <w:bookmarkEnd w:id="63"/>
      <w:r w:rsidRPr="00797F57">
        <w:rPr>
          <w:color w:val="auto"/>
          <w:lang w:val="es-ES"/>
        </w:rPr>
        <w:t xml:space="preserve">    </w:t>
      </w:r>
    </w:p>
    <w:p w:rsidR="002066FB" w:rsidRPr="00797F57" w:rsidRDefault="002066FB" w:rsidP="00AC33A1">
      <w:pPr>
        <w:rPr>
          <w:lang w:val="es-ES"/>
        </w:rPr>
      </w:pPr>
      <w:r w:rsidRPr="00797F57">
        <w:rPr>
          <w:lang w:val="es-ES"/>
        </w:rPr>
        <w:t xml:space="preserve">Es un material formado por carbón y otros elementos resistivos para disminuir la corriente que pasa. Se opone al paso de la corriente. La corriente máxima en un resistor viene condicionada por la máxima potencia que puede disipar su cuerpo. Esta potencia se puede identificar visualmente a partir del diámetro sin que sea necesaria otra indicación. Los valores más comunes son 0,25 W, 0,5 W y 1 W. </w:t>
      </w:r>
    </w:p>
    <w:p w:rsidR="00F17166" w:rsidRPr="00797F57" w:rsidRDefault="002066FB" w:rsidP="00AC33A1">
      <w:pPr>
        <w:rPr>
          <w:lang w:val="es-ES"/>
        </w:rPr>
      </w:pPr>
      <w:r w:rsidRPr="00797F57">
        <w:rPr>
          <w:lang w:val="es-ES"/>
        </w:rPr>
        <w:t xml:space="preserve">El valor de la resistencia eléctrica se obtiene leyendo las cifras como un número de una, dos o tres cifras; se multiplica por el multiplicador y se obtiene el resultado en Ohmios (Ω). </w:t>
      </w:r>
    </w:p>
    <w:p w:rsidR="002066FB" w:rsidRPr="00797F57" w:rsidRDefault="00582525" w:rsidP="00797F57">
      <w:pPr>
        <w:pStyle w:val="Ttulo2"/>
        <w:rPr>
          <w:color w:val="auto"/>
          <w:lang w:val="es-ES"/>
        </w:rPr>
      </w:pPr>
      <w:bookmarkStart w:id="64" w:name="_Toc453067987"/>
      <w:bookmarkStart w:id="65" w:name="_Toc453069736"/>
      <w:bookmarkStart w:id="66" w:name="_Toc453069806"/>
      <w:bookmarkStart w:id="67" w:name="_Toc454524682"/>
      <w:r w:rsidRPr="00797F57">
        <w:rPr>
          <w:color w:val="auto"/>
          <w:lang w:val="es-ES"/>
        </w:rPr>
        <w:t>DIODO</w:t>
      </w:r>
      <w:bookmarkEnd w:id="64"/>
      <w:bookmarkEnd w:id="65"/>
      <w:bookmarkEnd w:id="66"/>
      <w:bookmarkEnd w:id="67"/>
      <w:r w:rsidR="002066FB" w:rsidRPr="00797F57">
        <w:rPr>
          <w:color w:val="auto"/>
          <w:lang w:val="es-ES"/>
        </w:rPr>
        <w:t xml:space="preserve">   </w:t>
      </w:r>
    </w:p>
    <w:p w:rsidR="002066FB" w:rsidRPr="00797F57" w:rsidRDefault="002066FB" w:rsidP="00AC33A1">
      <w:pPr>
        <w:rPr>
          <w:lang w:val="es-ES"/>
        </w:rPr>
      </w:pPr>
      <w:r w:rsidRPr="00797F57">
        <w:rPr>
          <w:lang w:val="es-ES"/>
        </w:rPr>
        <w:t>Un diodo es un componente electrónico de dos terminales que permite la circulación de la corriente eléctrica a través de él en un solo sentido. Tiene dos partes: el cátodo y el ánodo.</w:t>
      </w:r>
    </w:p>
    <w:p w:rsidR="002066FB" w:rsidRPr="00797F57" w:rsidRDefault="002066FB" w:rsidP="00797F57">
      <w:pPr>
        <w:pStyle w:val="Ttulo2"/>
        <w:rPr>
          <w:color w:val="auto"/>
          <w:lang w:val="es-ES"/>
        </w:rPr>
      </w:pPr>
      <w:bookmarkStart w:id="68" w:name="_Toc453067988"/>
      <w:bookmarkStart w:id="69" w:name="_Toc453069737"/>
      <w:bookmarkStart w:id="70" w:name="_Toc453069807"/>
      <w:bookmarkStart w:id="71" w:name="_Toc454524683"/>
      <w:r w:rsidRPr="00797F57">
        <w:rPr>
          <w:color w:val="auto"/>
          <w:lang w:val="es-ES"/>
        </w:rPr>
        <w:lastRenderedPageBreak/>
        <w:t>T</w:t>
      </w:r>
      <w:r w:rsidR="00582525" w:rsidRPr="00797F57">
        <w:rPr>
          <w:color w:val="auto"/>
          <w:lang w:val="es-ES"/>
        </w:rPr>
        <w:t>RANSISTOR</w:t>
      </w:r>
      <w:bookmarkEnd w:id="68"/>
      <w:bookmarkEnd w:id="69"/>
      <w:bookmarkEnd w:id="70"/>
      <w:bookmarkEnd w:id="71"/>
      <w:r w:rsidRPr="00797F57">
        <w:rPr>
          <w:color w:val="auto"/>
          <w:lang w:val="es-ES"/>
        </w:rPr>
        <w:t xml:space="preserve">  </w:t>
      </w:r>
    </w:p>
    <w:p w:rsidR="002066FB" w:rsidRPr="00797F57" w:rsidRDefault="002066FB" w:rsidP="00AC33A1">
      <w:pPr>
        <w:rPr>
          <w:lang w:val="es-ES"/>
        </w:rPr>
      </w:pPr>
      <w:r w:rsidRPr="00797F57">
        <w:rPr>
          <w:lang w:val="es-ES"/>
        </w:rPr>
        <w:t xml:space="preserve">El transistor es un dispositivo electrónico semiconductor que cumple funciones de amplificador, oscilador, conmutador o rectificador. Tiene tres partes: la base (B), el emisor (E) y colector (C). </w:t>
      </w:r>
    </w:p>
    <w:p w:rsidR="00F17166" w:rsidRPr="00797F57" w:rsidRDefault="002066FB" w:rsidP="00AC33A1">
      <w:pPr>
        <w:rPr>
          <w:lang w:val="es-ES"/>
        </w:rPr>
      </w:pPr>
      <w:r w:rsidRPr="00797F57">
        <w:rPr>
          <w:lang w:val="es-ES"/>
        </w:rPr>
        <w:t>Actualmente se encuentran prácticamente en todos los aparatos domésticos de uso diario: radios, televisores, grabadoras, reproductores de audio y video, hornos de microondas, lavadoras, automóviles, equipos de refrigeración, alarmas, relojes de cuarzo, ordenadores, calculadoras, impresoras, lámparas fluorescentes, equipos de rayos X, tomógrafos, ecógrafos, reproductores mp3, teléfonos celulares, etc.</w:t>
      </w:r>
    </w:p>
    <w:p w:rsidR="002066FB" w:rsidRPr="00797F57" w:rsidRDefault="002066FB" w:rsidP="00797F57">
      <w:pPr>
        <w:pStyle w:val="Ttulo2"/>
        <w:rPr>
          <w:color w:val="auto"/>
          <w:lang w:val="es-ES"/>
        </w:rPr>
      </w:pPr>
      <w:bookmarkStart w:id="72" w:name="_Toc453067989"/>
      <w:bookmarkStart w:id="73" w:name="_Toc453069738"/>
      <w:bookmarkStart w:id="74" w:name="_Toc453069808"/>
      <w:bookmarkStart w:id="75" w:name="_Toc454524684"/>
      <w:r w:rsidRPr="00797F57">
        <w:rPr>
          <w:color w:val="auto"/>
          <w:lang w:val="es-ES"/>
        </w:rPr>
        <w:t>C</w:t>
      </w:r>
      <w:r w:rsidR="00582525" w:rsidRPr="00797F57">
        <w:rPr>
          <w:color w:val="auto"/>
          <w:lang w:val="es-ES"/>
        </w:rPr>
        <w:t>ONDENSADOR</w:t>
      </w:r>
      <w:bookmarkEnd w:id="72"/>
      <w:bookmarkEnd w:id="73"/>
      <w:bookmarkEnd w:id="74"/>
      <w:bookmarkEnd w:id="75"/>
      <w:r w:rsidRPr="00797F57">
        <w:rPr>
          <w:color w:val="auto"/>
          <w:lang w:val="es-ES"/>
        </w:rPr>
        <w:t xml:space="preserve"> </w:t>
      </w:r>
    </w:p>
    <w:p w:rsidR="00F17166" w:rsidRPr="00797F57" w:rsidRDefault="002066FB" w:rsidP="00AC33A1">
      <w:pPr>
        <w:rPr>
          <w:lang w:val="es-ES"/>
        </w:rPr>
      </w:pPr>
      <w:r w:rsidRPr="00797F57">
        <w:rPr>
          <w:lang w:val="es-ES"/>
        </w:rPr>
        <w:t>Un condensador o capacitor es un dispositivo utilizado en electrónica, capaz de almacenar energía sustentando un campo eléctrico. Está formado por un par de superficies conductoras, generalmente en forma de láminas o placas, en situación de influencia total separadas por un material dieléctrico o por el vacío. Las placas, sometidas a una diferencia de potencial, adquieren una determinada carga eléctrica, positiva en una de ellas y negativa en la otra.</w:t>
      </w:r>
    </w:p>
    <w:p w:rsidR="00582525" w:rsidRPr="00797F57" w:rsidRDefault="00582525" w:rsidP="00797F57">
      <w:pPr>
        <w:pStyle w:val="Ttulo2"/>
        <w:rPr>
          <w:color w:val="auto"/>
          <w:lang w:val="es-ES"/>
        </w:rPr>
      </w:pPr>
      <w:bookmarkStart w:id="76" w:name="_Toc453067990"/>
      <w:bookmarkStart w:id="77" w:name="_Toc453069739"/>
      <w:bookmarkStart w:id="78" w:name="_Toc453069809"/>
      <w:bookmarkStart w:id="79" w:name="_Toc454524685"/>
      <w:r w:rsidRPr="00797F57">
        <w:rPr>
          <w:color w:val="auto"/>
          <w:lang w:val="es-ES"/>
        </w:rPr>
        <w:t>MOTOR DC</w:t>
      </w:r>
      <w:bookmarkEnd w:id="76"/>
      <w:bookmarkEnd w:id="77"/>
      <w:bookmarkEnd w:id="78"/>
      <w:bookmarkEnd w:id="79"/>
    </w:p>
    <w:p w:rsidR="002066FB" w:rsidRPr="00797F57" w:rsidRDefault="002066FB" w:rsidP="00AC33A1">
      <w:pPr>
        <w:rPr>
          <w:lang w:val="es-ES"/>
        </w:rPr>
      </w:pPr>
      <w:r w:rsidRPr="00797F57">
        <w:rPr>
          <w:lang w:val="es-ES"/>
        </w:rPr>
        <w:t>El motor de corriente continua (DC) es una máquina que convierte la energía eléctrica en mecánica, provocando un movimiento rotatorio. Esta máquina de corriente continua es una de las más versátiles. Su fácil control de posición, paro y velocidad la han convertido en una de las mejores opciones en aplicaciones de control y automatización de procesos.  Por ejemplo, los puedes encontrar en la tracción de los carros de juguetes de pilas o en las llantas de los robots.</w:t>
      </w:r>
    </w:p>
    <w:p w:rsidR="002066FB" w:rsidRPr="00797F57" w:rsidRDefault="00067740" w:rsidP="00797F57">
      <w:pPr>
        <w:pStyle w:val="Ttulo2"/>
        <w:rPr>
          <w:noProof/>
          <w:color w:val="auto"/>
          <w:lang w:val="es-ES"/>
        </w:rPr>
      </w:pPr>
      <w:bookmarkStart w:id="80" w:name="_Toc454524686"/>
      <w:r w:rsidRPr="00797F57">
        <w:rPr>
          <w:noProof/>
          <w:color w:val="auto"/>
          <w:lang w:val="es-ES"/>
        </w:rPr>
        <w:t xml:space="preserve">PLACA ARDUINO </w:t>
      </w:r>
      <w:r w:rsidR="00F971A3" w:rsidRPr="00797F57">
        <w:rPr>
          <w:noProof/>
          <w:color w:val="auto"/>
          <w:lang w:val="es-ES"/>
        </w:rPr>
        <w:t>UNO</w:t>
      </w:r>
      <w:bookmarkEnd w:id="80"/>
    </w:p>
    <w:p w:rsidR="00797F57" w:rsidRPr="00797F57" w:rsidRDefault="00F971A3" w:rsidP="00AC33A1">
      <w:pPr>
        <w:rPr>
          <w:noProof/>
          <w:lang w:val="es-ES"/>
        </w:rPr>
      </w:pPr>
      <w:r w:rsidRPr="00797F57">
        <w:rPr>
          <w:noProof/>
          <w:lang w:val="es-ES"/>
        </w:rPr>
        <w:t>Es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rsidR="002066FB" w:rsidRPr="00797F57" w:rsidRDefault="00797F57" w:rsidP="00AC33A1">
      <w:pPr>
        <w:rPr>
          <w:noProof/>
          <w:lang w:val="es-ES"/>
        </w:rPr>
      </w:pPr>
      <w:r w:rsidRPr="00797F57">
        <w:rPr>
          <w:noProof/>
          <w:lang w:val="es-ES" w:eastAsia="es-ES"/>
        </w:rPr>
        <w:drawing>
          <wp:anchor distT="0" distB="0" distL="114300" distR="114300" simplePos="0" relativeHeight="251660288" behindDoc="1" locked="0" layoutInCell="1" allowOverlap="1" wp14:anchorId="6BABDB0E" wp14:editId="3AFF9389">
            <wp:simplePos x="0" y="0"/>
            <wp:positionH relativeFrom="column">
              <wp:posOffset>429260</wp:posOffset>
            </wp:positionH>
            <wp:positionV relativeFrom="paragraph">
              <wp:posOffset>243260</wp:posOffset>
            </wp:positionV>
            <wp:extent cx="4995545" cy="2202180"/>
            <wp:effectExtent l="0" t="0" r="0" b="7620"/>
            <wp:wrapTight wrapText="bothSides">
              <wp:wrapPolygon edited="0">
                <wp:start x="0" y="0"/>
                <wp:lineTo x="0" y="21488"/>
                <wp:lineTo x="21498" y="21488"/>
                <wp:lineTo x="2149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269" t="23945" r="31730" b="42987"/>
                    <a:stretch/>
                  </pic:blipFill>
                  <pic:spPr bwMode="auto">
                    <a:xfrm>
                      <a:off x="0" y="0"/>
                      <a:ext cx="4995545"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6FB" w:rsidRPr="00797F57" w:rsidRDefault="002066FB" w:rsidP="00AC33A1">
      <w:pPr>
        <w:rPr>
          <w:noProof/>
          <w:lang w:val="es-ES"/>
        </w:rPr>
      </w:pPr>
    </w:p>
    <w:p w:rsidR="002066FB" w:rsidRPr="00797F57" w:rsidRDefault="002066FB"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EE0F34" w:rsidRPr="00797F57" w:rsidRDefault="00EE0F34" w:rsidP="00AC33A1">
      <w:pPr>
        <w:rPr>
          <w:noProof/>
          <w:lang w:val="es-ES"/>
        </w:rPr>
      </w:pPr>
    </w:p>
    <w:p w:rsidR="00797F57" w:rsidRPr="00797F57" w:rsidRDefault="00797F57" w:rsidP="00AC33A1">
      <w:pPr>
        <w:rPr>
          <w:noProof/>
          <w:lang w:val="es-ES"/>
        </w:rPr>
      </w:pPr>
    </w:p>
    <w:p w:rsidR="002066FB" w:rsidRPr="00797F57" w:rsidRDefault="00EE0F34" w:rsidP="00797F57">
      <w:pPr>
        <w:pStyle w:val="Ttulo2"/>
        <w:rPr>
          <w:noProof/>
          <w:color w:val="auto"/>
          <w:lang w:val="es-ES"/>
        </w:rPr>
      </w:pPr>
      <w:bookmarkStart w:id="81" w:name="_Toc454524687"/>
      <w:r w:rsidRPr="00797F57">
        <w:rPr>
          <w:noProof/>
          <w:color w:val="auto"/>
          <w:lang w:val="es-ES"/>
        </w:rPr>
        <w:lastRenderedPageBreak/>
        <w:t>PARTES DE ARDUINO UNO</w:t>
      </w:r>
      <w:bookmarkEnd w:id="81"/>
    </w:p>
    <w:p w:rsidR="002066FB" w:rsidRPr="00797F57" w:rsidRDefault="00EE0F34" w:rsidP="00AC33A1">
      <w:pPr>
        <w:rPr>
          <w:noProof/>
          <w:lang w:val="es-ES"/>
        </w:rPr>
      </w:pPr>
      <w:r w:rsidRPr="00797F57">
        <w:rPr>
          <w:noProof/>
          <w:lang w:val="es-ES" w:eastAsia="es-ES"/>
        </w:rPr>
        <w:drawing>
          <wp:anchor distT="0" distB="0" distL="114300" distR="114300" simplePos="0" relativeHeight="251659264" behindDoc="1" locked="0" layoutInCell="1" allowOverlap="1" wp14:anchorId="79CBB486" wp14:editId="16D97D02">
            <wp:simplePos x="0" y="0"/>
            <wp:positionH relativeFrom="column">
              <wp:posOffset>826770</wp:posOffset>
            </wp:positionH>
            <wp:positionV relativeFrom="paragraph">
              <wp:posOffset>26035</wp:posOffset>
            </wp:positionV>
            <wp:extent cx="4476750" cy="2313305"/>
            <wp:effectExtent l="0" t="0" r="0" b="0"/>
            <wp:wrapTight wrapText="bothSides">
              <wp:wrapPolygon edited="0">
                <wp:start x="0" y="0"/>
                <wp:lineTo x="0" y="21345"/>
                <wp:lineTo x="21508" y="21345"/>
                <wp:lineTo x="2150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147" t="24516" r="29808" b="10490"/>
                    <a:stretch/>
                  </pic:blipFill>
                  <pic:spPr bwMode="auto">
                    <a:xfrm>
                      <a:off x="0" y="0"/>
                      <a:ext cx="4476750" cy="2313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2066FB" w:rsidRPr="00797F57" w:rsidRDefault="002066FB" w:rsidP="00AC33A1">
      <w:pPr>
        <w:rPr>
          <w:noProof/>
          <w:lang w:val="es-ES"/>
        </w:rPr>
      </w:pPr>
    </w:p>
    <w:p w:rsidR="00067740" w:rsidRPr="00797F57" w:rsidRDefault="00067740" w:rsidP="00AC33A1">
      <w:pPr>
        <w:rPr>
          <w:noProof/>
          <w:lang w:val="es-ES"/>
        </w:rPr>
      </w:pPr>
    </w:p>
    <w:p w:rsidR="0070056D" w:rsidRPr="00797F57" w:rsidRDefault="0070056D" w:rsidP="00AC33A1">
      <w:pPr>
        <w:pStyle w:val="Prrafodelista"/>
        <w:numPr>
          <w:ilvl w:val="0"/>
          <w:numId w:val="9"/>
        </w:numPr>
        <w:rPr>
          <w:noProof/>
          <w:lang w:val="es-ES"/>
        </w:rPr>
      </w:pPr>
      <w:r w:rsidRPr="00797F57">
        <w:rPr>
          <w:noProof/>
          <w:lang w:val="es-ES"/>
        </w:rPr>
        <w:t xml:space="preserve">Conector USB para el cable Tipo AB </w:t>
      </w:r>
    </w:p>
    <w:p w:rsidR="0070056D" w:rsidRPr="00797F57" w:rsidRDefault="0070056D" w:rsidP="00AC33A1">
      <w:pPr>
        <w:pStyle w:val="Prrafodelista"/>
        <w:numPr>
          <w:ilvl w:val="0"/>
          <w:numId w:val="9"/>
        </w:numPr>
        <w:rPr>
          <w:noProof/>
          <w:lang w:val="es-ES"/>
        </w:rPr>
      </w:pPr>
      <w:r w:rsidRPr="00797F57">
        <w:rPr>
          <w:noProof/>
          <w:lang w:val="es-ES"/>
        </w:rPr>
        <w:t xml:space="preserve">Pulsador de Reset </w:t>
      </w:r>
    </w:p>
    <w:p w:rsidR="0070056D" w:rsidRPr="00797F57" w:rsidRDefault="0070056D" w:rsidP="00AC33A1">
      <w:pPr>
        <w:pStyle w:val="Prrafodelista"/>
        <w:numPr>
          <w:ilvl w:val="0"/>
          <w:numId w:val="9"/>
        </w:numPr>
        <w:rPr>
          <w:noProof/>
          <w:lang w:val="es-ES"/>
        </w:rPr>
      </w:pPr>
      <w:r w:rsidRPr="00797F57">
        <w:rPr>
          <w:noProof/>
          <w:lang w:val="es-ES"/>
        </w:rPr>
        <w:t xml:space="preserve">Pines de E/S digitales y PWM </w:t>
      </w:r>
    </w:p>
    <w:p w:rsidR="0070056D" w:rsidRPr="00797F57" w:rsidRDefault="0070056D" w:rsidP="00AC33A1">
      <w:pPr>
        <w:pStyle w:val="Prrafodelista"/>
        <w:numPr>
          <w:ilvl w:val="0"/>
          <w:numId w:val="9"/>
        </w:numPr>
        <w:rPr>
          <w:noProof/>
          <w:lang w:val="es-ES"/>
        </w:rPr>
      </w:pPr>
      <w:r w:rsidRPr="00797F57">
        <w:rPr>
          <w:noProof/>
          <w:lang w:val="es-ES"/>
        </w:rPr>
        <w:t xml:space="preserve">LED verde de placa encendida </w:t>
      </w:r>
    </w:p>
    <w:p w:rsidR="0070056D" w:rsidRPr="00797F57" w:rsidRDefault="0070056D" w:rsidP="00AC33A1">
      <w:pPr>
        <w:pStyle w:val="Prrafodelista"/>
        <w:numPr>
          <w:ilvl w:val="0"/>
          <w:numId w:val="9"/>
        </w:numPr>
        <w:rPr>
          <w:noProof/>
          <w:lang w:val="es-ES"/>
        </w:rPr>
      </w:pPr>
      <w:r w:rsidRPr="00797F57">
        <w:rPr>
          <w:noProof/>
          <w:lang w:val="es-ES"/>
        </w:rPr>
        <w:t xml:space="preserve">LED naranja conectado al pin13 </w:t>
      </w:r>
    </w:p>
    <w:p w:rsidR="0070056D" w:rsidRPr="00797F57" w:rsidRDefault="0070056D" w:rsidP="00AC33A1">
      <w:pPr>
        <w:pStyle w:val="Prrafodelista"/>
        <w:numPr>
          <w:ilvl w:val="0"/>
          <w:numId w:val="9"/>
        </w:numPr>
        <w:rPr>
          <w:noProof/>
          <w:lang w:val="es-ES"/>
        </w:rPr>
      </w:pPr>
      <w:r w:rsidRPr="00797F57">
        <w:rPr>
          <w:noProof/>
          <w:lang w:val="es-ES"/>
        </w:rPr>
        <w:t xml:space="preserve">ATmega 16U2 encargado de la comunicación con el PC </w:t>
      </w:r>
    </w:p>
    <w:p w:rsidR="0070056D" w:rsidRPr="00797F57" w:rsidRDefault="0070056D" w:rsidP="00AC33A1">
      <w:pPr>
        <w:pStyle w:val="Prrafodelista"/>
        <w:numPr>
          <w:ilvl w:val="0"/>
          <w:numId w:val="9"/>
        </w:numPr>
        <w:rPr>
          <w:noProof/>
          <w:lang w:val="es-ES"/>
        </w:rPr>
      </w:pPr>
      <w:r w:rsidRPr="00797F57">
        <w:rPr>
          <w:noProof/>
          <w:lang w:val="es-ES"/>
        </w:rPr>
        <w:t xml:space="preserve">LED TX (Transmisor) y RX (Receptor) de la comunicación serial </w:t>
      </w:r>
    </w:p>
    <w:p w:rsidR="0070056D" w:rsidRPr="00797F57" w:rsidRDefault="0070056D" w:rsidP="00AC33A1">
      <w:pPr>
        <w:pStyle w:val="Prrafodelista"/>
        <w:numPr>
          <w:ilvl w:val="0"/>
          <w:numId w:val="9"/>
        </w:numPr>
        <w:rPr>
          <w:noProof/>
          <w:lang w:val="es-ES"/>
        </w:rPr>
      </w:pPr>
      <w:r w:rsidRPr="00797F57">
        <w:rPr>
          <w:noProof/>
          <w:lang w:val="es-ES"/>
        </w:rPr>
        <w:t xml:space="preserve">Puerto ICSP para programación serial </w:t>
      </w:r>
    </w:p>
    <w:p w:rsidR="0070056D" w:rsidRPr="00797F57" w:rsidRDefault="0070056D" w:rsidP="00AC33A1">
      <w:pPr>
        <w:pStyle w:val="Prrafodelista"/>
        <w:numPr>
          <w:ilvl w:val="0"/>
          <w:numId w:val="9"/>
        </w:numPr>
        <w:rPr>
          <w:noProof/>
          <w:lang w:val="es-ES"/>
        </w:rPr>
      </w:pPr>
      <w:r w:rsidRPr="00797F57">
        <w:rPr>
          <w:noProof/>
          <w:lang w:val="es-ES"/>
        </w:rPr>
        <w:t xml:space="preserve">Microcontrolador ATmega 328, cerebro del Arduino </w:t>
      </w:r>
    </w:p>
    <w:p w:rsidR="0070056D" w:rsidRPr="00797F57" w:rsidRDefault="0070056D" w:rsidP="00AC33A1">
      <w:pPr>
        <w:pStyle w:val="Prrafodelista"/>
        <w:numPr>
          <w:ilvl w:val="0"/>
          <w:numId w:val="9"/>
        </w:numPr>
        <w:rPr>
          <w:noProof/>
          <w:lang w:val="es-ES"/>
        </w:rPr>
      </w:pPr>
      <w:r w:rsidRPr="00797F57">
        <w:rPr>
          <w:noProof/>
          <w:lang w:val="es-ES"/>
        </w:rPr>
        <w:t xml:space="preserve">Cristal de cuarzo de 16Mhz </w:t>
      </w:r>
    </w:p>
    <w:p w:rsidR="0070056D" w:rsidRPr="00797F57" w:rsidRDefault="0070056D" w:rsidP="00AC33A1">
      <w:pPr>
        <w:pStyle w:val="Prrafodelista"/>
        <w:numPr>
          <w:ilvl w:val="0"/>
          <w:numId w:val="9"/>
        </w:numPr>
        <w:rPr>
          <w:noProof/>
          <w:lang w:val="es-ES"/>
        </w:rPr>
      </w:pPr>
      <w:r w:rsidRPr="00797F57">
        <w:rPr>
          <w:noProof/>
          <w:lang w:val="es-ES"/>
        </w:rPr>
        <w:t xml:space="preserve">Regulador de voltaje </w:t>
      </w:r>
    </w:p>
    <w:p w:rsidR="0070056D" w:rsidRPr="00797F57" w:rsidRDefault="0070056D" w:rsidP="00AC33A1">
      <w:pPr>
        <w:pStyle w:val="Prrafodelista"/>
        <w:numPr>
          <w:ilvl w:val="0"/>
          <w:numId w:val="9"/>
        </w:numPr>
        <w:rPr>
          <w:noProof/>
          <w:lang w:val="es-ES"/>
        </w:rPr>
      </w:pPr>
      <w:r w:rsidRPr="00797F57">
        <w:rPr>
          <w:noProof/>
          <w:lang w:val="es-ES"/>
        </w:rPr>
        <w:t xml:space="preserve">Conector hembra 2.1mm con centro positivo </w:t>
      </w:r>
    </w:p>
    <w:p w:rsidR="0070056D" w:rsidRPr="00797F57" w:rsidRDefault="0070056D" w:rsidP="00AC33A1">
      <w:pPr>
        <w:pStyle w:val="Prrafodelista"/>
        <w:numPr>
          <w:ilvl w:val="0"/>
          <w:numId w:val="9"/>
        </w:numPr>
        <w:rPr>
          <w:noProof/>
          <w:lang w:val="es-ES"/>
        </w:rPr>
      </w:pPr>
      <w:r w:rsidRPr="00797F57">
        <w:rPr>
          <w:noProof/>
          <w:lang w:val="es-ES"/>
        </w:rPr>
        <w:t xml:space="preserve">Pines de voltaje y tierra </w:t>
      </w:r>
    </w:p>
    <w:p w:rsidR="00582525" w:rsidRPr="00797F57" w:rsidRDefault="0070056D" w:rsidP="00AC33A1">
      <w:pPr>
        <w:pStyle w:val="Prrafodelista"/>
        <w:numPr>
          <w:ilvl w:val="0"/>
          <w:numId w:val="9"/>
        </w:numPr>
        <w:rPr>
          <w:noProof/>
          <w:lang w:val="es-ES"/>
        </w:rPr>
      </w:pPr>
      <w:r w:rsidRPr="00797F57">
        <w:rPr>
          <w:noProof/>
          <w:lang w:val="es-ES"/>
        </w:rPr>
        <w:t>Entradas análogas</w:t>
      </w:r>
    </w:p>
    <w:p w:rsidR="00EE0F34" w:rsidRPr="00797F57" w:rsidRDefault="00EE0F34" w:rsidP="00797F57">
      <w:pPr>
        <w:pStyle w:val="Ttulo2"/>
        <w:rPr>
          <w:noProof/>
          <w:color w:val="auto"/>
          <w:lang w:val="es-ES"/>
        </w:rPr>
      </w:pPr>
      <w:bookmarkStart w:id="82" w:name="_Toc454524688"/>
      <w:r w:rsidRPr="00797F57">
        <w:rPr>
          <w:noProof/>
          <w:color w:val="auto"/>
          <w:lang w:val="es-ES"/>
        </w:rPr>
        <w:t>CARACTERISTICAS DE LA PLACA</w:t>
      </w:r>
      <w:bookmarkEnd w:id="82"/>
    </w:p>
    <w:p w:rsidR="00EE0F34" w:rsidRPr="00797F57" w:rsidRDefault="00EE0F34" w:rsidP="00EE0F34">
      <w:pPr>
        <w:pStyle w:val="Prrafodelista"/>
        <w:numPr>
          <w:ilvl w:val="0"/>
          <w:numId w:val="14"/>
        </w:numPr>
        <w:rPr>
          <w:noProof/>
          <w:lang w:val="es-ES"/>
        </w:rPr>
      </w:pPr>
      <w:r w:rsidRPr="00797F57">
        <w:rPr>
          <w:noProof/>
          <w:lang w:val="es-ES"/>
        </w:rPr>
        <w:t>Microcontrolador:</w:t>
      </w:r>
      <w:r w:rsidRPr="00797F57">
        <w:rPr>
          <w:noProof/>
          <w:lang w:val="es-ES"/>
        </w:rPr>
        <w:tab/>
        <w:t xml:space="preserve">ATmega328 </w:t>
      </w:r>
    </w:p>
    <w:p w:rsidR="00EE0F34" w:rsidRPr="00797F57" w:rsidRDefault="00EE0F34" w:rsidP="00EE0F34">
      <w:pPr>
        <w:pStyle w:val="Prrafodelista"/>
        <w:numPr>
          <w:ilvl w:val="0"/>
          <w:numId w:val="14"/>
        </w:numPr>
        <w:rPr>
          <w:noProof/>
          <w:lang w:val="es-ES"/>
        </w:rPr>
      </w:pPr>
      <w:r w:rsidRPr="00797F57">
        <w:rPr>
          <w:noProof/>
          <w:lang w:val="es-ES"/>
        </w:rPr>
        <w:t xml:space="preserve">Voltage: 5V </w:t>
      </w:r>
    </w:p>
    <w:p w:rsidR="00EE0F34" w:rsidRPr="00797F57" w:rsidRDefault="00EE0F34" w:rsidP="00EE0F34">
      <w:pPr>
        <w:pStyle w:val="Prrafodelista"/>
        <w:numPr>
          <w:ilvl w:val="0"/>
          <w:numId w:val="14"/>
        </w:numPr>
        <w:rPr>
          <w:noProof/>
          <w:lang w:val="es-ES"/>
        </w:rPr>
      </w:pPr>
      <w:r w:rsidRPr="00797F57">
        <w:rPr>
          <w:noProof/>
          <w:lang w:val="es-ES"/>
        </w:rPr>
        <w:t xml:space="preserve">Voltage entrada (recomendado): 7-12V </w:t>
      </w:r>
    </w:p>
    <w:p w:rsidR="00EE0F34" w:rsidRPr="00797F57" w:rsidRDefault="00EE0F34" w:rsidP="00EE0F34">
      <w:pPr>
        <w:pStyle w:val="Prrafodelista"/>
        <w:numPr>
          <w:ilvl w:val="0"/>
          <w:numId w:val="14"/>
        </w:numPr>
        <w:rPr>
          <w:noProof/>
          <w:lang w:val="es-ES"/>
        </w:rPr>
      </w:pPr>
      <w:r w:rsidRPr="00797F57">
        <w:rPr>
          <w:noProof/>
          <w:lang w:val="es-ES"/>
        </w:rPr>
        <w:t xml:space="preserve">Voltage entrada (limites): 6-20V </w:t>
      </w:r>
    </w:p>
    <w:p w:rsidR="00EE0F34" w:rsidRPr="00797F57" w:rsidRDefault="00EE0F34" w:rsidP="00EE0F34">
      <w:pPr>
        <w:pStyle w:val="Prrafodelista"/>
        <w:numPr>
          <w:ilvl w:val="0"/>
          <w:numId w:val="14"/>
        </w:numPr>
        <w:rPr>
          <w:noProof/>
          <w:lang w:val="es-ES"/>
        </w:rPr>
      </w:pPr>
      <w:r w:rsidRPr="00797F57">
        <w:rPr>
          <w:noProof/>
          <w:lang w:val="es-ES"/>
        </w:rPr>
        <w:t xml:space="preserve">Digital I/O Pins: 14 (de los cuales 6 son salida PWM) </w:t>
      </w:r>
    </w:p>
    <w:p w:rsidR="00EE0F34" w:rsidRPr="00797F57" w:rsidRDefault="00EE0F34" w:rsidP="00EE0F34">
      <w:pPr>
        <w:pStyle w:val="Prrafodelista"/>
        <w:numPr>
          <w:ilvl w:val="0"/>
          <w:numId w:val="14"/>
        </w:numPr>
        <w:rPr>
          <w:noProof/>
          <w:lang w:val="es-ES"/>
        </w:rPr>
      </w:pPr>
      <w:r w:rsidRPr="00797F57">
        <w:rPr>
          <w:noProof/>
          <w:lang w:val="es-ES"/>
        </w:rPr>
        <w:t xml:space="preserve">Entradas Analogicas: 6 </w:t>
      </w:r>
    </w:p>
    <w:p w:rsidR="00EE0F34" w:rsidRPr="00797F57" w:rsidRDefault="00EE0F34" w:rsidP="00EE0F34">
      <w:pPr>
        <w:pStyle w:val="Prrafodelista"/>
        <w:numPr>
          <w:ilvl w:val="0"/>
          <w:numId w:val="14"/>
        </w:numPr>
        <w:rPr>
          <w:noProof/>
        </w:rPr>
      </w:pPr>
      <w:r w:rsidRPr="00797F57">
        <w:rPr>
          <w:noProof/>
        </w:rPr>
        <w:t xml:space="preserve">DC Current per I/O Pin: 40 mA </w:t>
      </w:r>
    </w:p>
    <w:p w:rsidR="00EE0F34" w:rsidRPr="00797F57" w:rsidRDefault="00EE0F34" w:rsidP="00EE0F34">
      <w:pPr>
        <w:pStyle w:val="Prrafodelista"/>
        <w:numPr>
          <w:ilvl w:val="0"/>
          <w:numId w:val="14"/>
        </w:numPr>
        <w:rPr>
          <w:noProof/>
          <w:lang w:val="es-ES"/>
        </w:rPr>
      </w:pPr>
      <w:r w:rsidRPr="00797F57">
        <w:rPr>
          <w:noProof/>
          <w:lang w:val="es-ES"/>
        </w:rPr>
        <w:t xml:space="preserve">DC Current parar 3.3V Pin: 50 mA </w:t>
      </w:r>
    </w:p>
    <w:p w:rsidR="00EE0F34" w:rsidRPr="00797F57" w:rsidRDefault="00EE0F34" w:rsidP="00EE0F34">
      <w:pPr>
        <w:pStyle w:val="Prrafodelista"/>
        <w:numPr>
          <w:ilvl w:val="0"/>
          <w:numId w:val="14"/>
        </w:numPr>
        <w:rPr>
          <w:noProof/>
          <w:lang w:val="es-ES"/>
        </w:rPr>
      </w:pPr>
      <w:r w:rsidRPr="00797F57">
        <w:rPr>
          <w:noProof/>
          <w:lang w:val="es-ES"/>
        </w:rPr>
        <w:t xml:space="preserve">Flash Memory: 32 KB (ATmega328) de los cuales 0.5 KB son utilizados para el arranque </w:t>
      </w:r>
    </w:p>
    <w:p w:rsidR="00EE0F34" w:rsidRPr="00797F57" w:rsidRDefault="00EE0F34" w:rsidP="00EE0F34">
      <w:pPr>
        <w:pStyle w:val="Prrafodelista"/>
        <w:numPr>
          <w:ilvl w:val="0"/>
          <w:numId w:val="14"/>
        </w:numPr>
        <w:rPr>
          <w:noProof/>
          <w:lang w:val="es-ES"/>
        </w:rPr>
      </w:pPr>
      <w:r w:rsidRPr="00797F57">
        <w:rPr>
          <w:noProof/>
          <w:lang w:val="es-ES"/>
        </w:rPr>
        <w:t xml:space="preserve">SRAM: 2 KB (ATmega328) </w:t>
      </w:r>
    </w:p>
    <w:p w:rsidR="00EE0F34" w:rsidRPr="00797F57" w:rsidRDefault="00EE0F34" w:rsidP="00EE0F34">
      <w:pPr>
        <w:pStyle w:val="Prrafodelista"/>
        <w:numPr>
          <w:ilvl w:val="0"/>
          <w:numId w:val="14"/>
        </w:numPr>
        <w:rPr>
          <w:noProof/>
          <w:lang w:val="es-ES"/>
        </w:rPr>
      </w:pPr>
      <w:r w:rsidRPr="00797F57">
        <w:rPr>
          <w:noProof/>
          <w:lang w:val="es-ES"/>
        </w:rPr>
        <w:t xml:space="preserve">EEPROM: 1 KB (ATmega328) </w:t>
      </w:r>
    </w:p>
    <w:p w:rsidR="00EE0F34" w:rsidRPr="00797F57" w:rsidRDefault="00EE0F34" w:rsidP="00EE0F34">
      <w:pPr>
        <w:pStyle w:val="Prrafodelista"/>
        <w:numPr>
          <w:ilvl w:val="0"/>
          <w:numId w:val="14"/>
        </w:numPr>
        <w:rPr>
          <w:noProof/>
          <w:lang w:val="es-ES"/>
        </w:rPr>
      </w:pPr>
      <w:r w:rsidRPr="00797F57">
        <w:rPr>
          <w:noProof/>
          <w:lang w:val="es-ES"/>
        </w:rPr>
        <w:t>Clock Speed: 16 MHz</w:t>
      </w:r>
    </w:p>
    <w:p w:rsidR="00EE0F34" w:rsidRPr="00797F57" w:rsidRDefault="00EE0F34" w:rsidP="00EE0F34">
      <w:pPr>
        <w:rPr>
          <w:noProof/>
          <w:lang w:val="es-ES"/>
        </w:rPr>
      </w:pPr>
    </w:p>
    <w:p w:rsidR="00EE0F34" w:rsidRPr="00797F57" w:rsidRDefault="00EE0F34" w:rsidP="00EE0F34">
      <w:pPr>
        <w:rPr>
          <w:noProof/>
          <w:lang w:val="es-ES"/>
        </w:rPr>
      </w:pPr>
    </w:p>
    <w:p w:rsidR="00EE0F34" w:rsidRPr="00797F57" w:rsidRDefault="00EE0F34" w:rsidP="00797F57">
      <w:pPr>
        <w:pStyle w:val="Ttulo3"/>
        <w:rPr>
          <w:noProof/>
          <w:color w:val="auto"/>
          <w:lang w:val="es-ES"/>
        </w:rPr>
      </w:pPr>
      <w:bookmarkStart w:id="83" w:name="_Toc454524689"/>
      <w:r w:rsidRPr="00797F57">
        <w:rPr>
          <w:noProof/>
          <w:color w:val="auto"/>
          <w:lang w:val="es-ES"/>
        </w:rPr>
        <w:lastRenderedPageBreak/>
        <w:t>Entradas y salidas digitales/analógicas</w:t>
      </w:r>
      <w:bookmarkEnd w:id="83"/>
    </w:p>
    <w:p w:rsidR="00EE0F34" w:rsidRPr="00797F57" w:rsidRDefault="00EE0F34" w:rsidP="00EE0F34">
      <w:pPr>
        <w:rPr>
          <w:noProof/>
          <w:lang w:val="es-ES"/>
        </w:rPr>
      </w:pPr>
      <w:r w:rsidRPr="00797F57">
        <w:rPr>
          <w:noProof/>
          <w:lang w:val="es-ES"/>
        </w:rPr>
        <w:t>Un sistema electrónico es cualquier disposición de componentes electrónicos con un conjunto definido de entradas y salidas. Una placa Arduino, por tanto, puede pensarse de forma simplificada como un sistema que acepta información en forma de señal de entrada, desarrolla ciertas operaciones sobre ésta y luego produce señales de salida.</w:t>
      </w:r>
    </w:p>
    <w:p w:rsidR="00EE0F34" w:rsidRPr="00797F57" w:rsidRDefault="00EE0F34" w:rsidP="00EE0F34">
      <w:pPr>
        <w:rPr>
          <w:noProof/>
          <w:lang w:val="es-ES"/>
        </w:rPr>
      </w:pPr>
      <w:r w:rsidRPr="00797F57">
        <w:rPr>
          <w:noProof/>
          <w:lang w:val="es-ES"/>
        </w:rPr>
        <w:t>Justamente, una de las opciones que hacen más potente a Arduino son sus entradas/salidas digitales. ¿Entonces por qué hablamos de analógicas?</w:t>
      </w:r>
    </w:p>
    <w:p w:rsidR="00EE0F34" w:rsidRPr="00797F57" w:rsidRDefault="00EE0F34" w:rsidP="00EE0F34">
      <w:pPr>
        <w:rPr>
          <w:noProof/>
          <w:lang w:val="es-ES"/>
        </w:rPr>
      </w:pPr>
      <w:r w:rsidRPr="00797F57">
        <w:rPr>
          <w:noProof/>
          <w:lang w:val="es-ES"/>
        </w:rPr>
        <w:t>En los sistemas electrónicos, una magnitud física variable se representa generalmente mediante una señal eléctrica que varía de manera tal que describe esa magnitud. Por lo general, se hace referencia a las señales continuas como señales analógicas, mientras que asociamos las señales discretas a señales digitales: el ejemplo más claro es el de las señales binarias, donde la señal sólo pueden tomar dos niveles, 0 o 1.</w:t>
      </w:r>
    </w:p>
    <w:p w:rsidR="00EE0F34" w:rsidRPr="00797F57" w:rsidRDefault="00EE0F34" w:rsidP="00EE0F34">
      <w:pPr>
        <w:rPr>
          <w:noProof/>
          <w:lang w:val="es-ES"/>
        </w:rPr>
      </w:pPr>
      <w:r w:rsidRPr="00797F57">
        <w:rPr>
          <w:noProof/>
          <w:lang w:val="es-ES"/>
        </w:rPr>
        <w:t>Arduino incorpora terminales digitales (señales discretas) pero de tal forma que tenemos un gran abanico de valores con los que trabajar (por ejemplo, 255 valores de luz en un fotosensor, siendo 0 ausencia de luz y 255 el máximo valor lumínico).</w:t>
      </w:r>
    </w:p>
    <w:p w:rsidR="00EE0F34" w:rsidRPr="00797F57" w:rsidRDefault="00EE0F34" w:rsidP="00797F57">
      <w:pPr>
        <w:pStyle w:val="Ttulo3"/>
        <w:rPr>
          <w:noProof/>
          <w:color w:val="auto"/>
          <w:lang w:val="es-ES"/>
        </w:rPr>
      </w:pPr>
      <w:bookmarkStart w:id="84" w:name="_Toc454524690"/>
      <w:r w:rsidRPr="00797F57">
        <w:rPr>
          <w:noProof/>
          <w:color w:val="auto"/>
          <w:lang w:val="es-ES"/>
        </w:rPr>
        <w:t>Terminales Digitales</w:t>
      </w:r>
      <w:bookmarkEnd w:id="84"/>
    </w:p>
    <w:p w:rsidR="00EE0F34" w:rsidRPr="00797F57" w:rsidRDefault="00EE0F34" w:rsidP="00EE0F34">
      <w:pPr>
        <w:rPr>
          <w:noProof/>
          <w:lang w:val="es-ES"/>
        </w:rPr>
      </w:pPr>
      <w:r w:rsidRPr="00797F57">
        <w:rPr>
          <w:noProof/>
          <w:lang w:val="es-ES"/>
        </w:rPr>
        <w:t>Las terminales digitales de una placa Arduino pueden ser utilizadas para entradas o salidas de propósito general a través de los comandos de programación pinMode(), digitalRead(), y digitalWrite(). Cada terminal tiene una resistencia pull-up que puede activarse o desactivarse utilizando DigitalWrite() (con un valor de HIGH o LOW, respectivamente) cuando el pin esta configurado como entrada. La corriente máxima por salida es 40 mA.</w:t>
      </w:r>
    </w:p>
    <w:p w:rsidR="00EE0F34" w:rsidRPr="00797F57" w:rsidRDefault="00EE0F34" w:rsidP="00EE0F34">
      <w:pPr>
        <w:pStyle w:val="Prrafodelista"/>
        <w:numPr>
          <w:ilvl w:val="0"/>
          <w:numId w:val="15"/>
        </w:numPr>
        <w:rPr>
          <w:noProof/>
          <w:lang w:val="es-ES"/>
        </w:rPr>
      </w:pPr>
      <w:r w:rsidRPr="00797F57">
        <w:rPr>
          <w:noProof/>
          <w:lang w:val="es-ES"/>
        </w:rPr>
        <w:t>Serial: 0 (RX) y 1 (TX). Utilizado para recibir (RX) y transmitir (TX) datos serie TTL. En el Arduino Diacemila, estas terminales están conectadas a las correspondientes patas del circuito integrado conversor FTDI USB a TTL serie. En el Arduino BT, están conectados al las terminales correspondientes del modulo Bluetooth WT11. En el Arduino Mini y el Arduino LilyPad, están destinados para el uso de un módulo serie TTL externo (por ejemplo el adaptador Mini-USB).</w:t>
      </w:r>
    </w:p>
    <w:p w:rsidR="00EE0F34" w:rsidRPr="00797F57" w:rsidRDefault="00EE0F34" w:rsidP="00EE0F34">
      <w:pPr>
        <w:pStyle w:val="Prrafodelista"/>
        <w:numPr>
          <w:ilvl w:val="0"/>
          <w:numId w:val="15"/>
        </w:numPr>
        <w:rPr>
          <w:noProof/>
          <w:lang w:val="es-ES"/>
        </w:rPr>
      </w:pPr>
      <w:r w:rsidRPr="00797F57">
        <w:rPr>
          <w:noProof/>
          <w:lang w:val="es-ES"/>
        </w:rPr>
        <w:t>Interruptores externos: 2 y 3. Estas terminales pueden ser configuradas para disparar una interrupción con un valor bajo, un pulso de subida o bajada, o un cambio de valor. Mira la función attachInterrupt() para mas detalles.</w:t>
      </w:r>
    </w:p>
    <w:p w:rsidR="00EE0F34" w:rsidRPr="00797F57" w:rsidRDefault="00EE0F34" w:rsidP="00EE0F34">
      <w:pPr>
        <w:pStyle w:val="Prrafodelista"/>
        <w:numPr>
          <w:ilvl w:val="0"/>
          <w:numId w:val="15"/>
        </w:numPr>
        <w:rPr>
          <w:noProof/>
          <w:lang w:val="es-ES"/>
        </w:rPr>
      </w:pPr>
      <w:r w:rsidRPr="00797F57">
        <w:rPr>
          <w:noProof/>
          <w:lang w:val="es-ES"/>
        </w:rPr>
        <w:t>PWM: 3, 5, 6, 9, 10, y 11. Proporcionan salidas PWM de 8 bit con la función analogWrite(). En placas con ATmega8, las salidas PWM solo están disponibles en los pines 9, 10, y 11.</w:t>
      </w:r>
    </w:p>
    <w:p w:rsidR="00EE0F34" w:rsidRPr="00797F57" w:rsidRDefault="00EE0F34" w:rsidP="00EE0F34">
      <w:pPr>
        <w:pStyle w:val="Prrafodelista"/>
        <w:numPr>
          <w:ilvl w:val="0"/>
          <w:numId w:val="15"/>
        </w:numPr>
        <w:rPr>
          <w:noProof/>
          <w:lang w:val="es-ES"/>
        </w:rPr>
      </w:pPr>
      <w:r w:rsidRPr="00797F57">
        <w:rPr>
          <w:noProof/>
          <w:lang w:val="es-ES"/>
        </w:rPr>
        <w:t>Reset BT: 7. (solo en Arduino BT) Conectado a la línea de reset del módulo bluetooth.</w:t>
      </w:r>
    </w:p>
    <w:p w:rsidR="00EE0F34" w:rsidRPr="00797F57" w:rsidRDefault="00EE0F34" w:rsidP="00EE0F34">
      <w:pPr>
        <w:pStyle w:val="Prrafodelista"/>
        <w:numPr>
          <w:ilvl w:val="0"/>
          <w:numId w:val="15"/>
        </w:numPr>
        <w:rPr>
          <w:noProof/>
          <w:lang w:val="es-ES"/>
        </w:rPr>
      </w:pPr>
      <w:r w:rsidRPr="00797F57">
        <w:rPr>
          <w:noProof/>
          <w:lang w:val="es-ES"/>
        </w:rPr>
        <w:t>SPI: 10 (SS), 11 (MOSI), 12 (MISO), 13 (SCK). Estas terminales soportan comunicación SPI. Aunque esta funcionalidad esta proporcionada por el hardware, no está incluida actualmente el el lenguaje Arduino.</w:t>
      </w:r>
    </w:p>
    <w:p w:rsidR="00EE0F34" w:rsidRPr="00797F57" w:rsidRDefault="00EE0F34" w:rsidP="00EE0F34">
      <w:pPr>
        <w:pStyle w:val="Prrafodelista"/>
        <w:numPr>
          <w:ilvl w:val="0"/>
          <w:numId w:val="15"/>
        </w:numPr>
        <w:rPr>
          <w:noProof/>
          <w:lang w:val="es-ES"/>
        </w:rPr>
      </w:pPr>
      <w:r w:rsidRPr="00797F57">
        <w:rPr>
          <w:noProof/>
          <w:lang w:val="es-ES"/>
        </w:rPr>
        <w:t>LED: 13. En el Diacemila y el LilyPad hay un led en placa conectado al pin digital 13. cuando el pin tiene valor HIGH, el LED está encendido, cuando el pin está en LOW, está apagado</w:t>
      </w:r>
    </w:p>
    <w:p w:rsidR="00EE0F34" w:rsidRPr="00797F57" w:rsidRDefault="00EE0F34" w:rsidP="00797F57">
      <w:pPr>
        <w:pStyle w:val="Ttulo3"/>
        <w:rPr>
          <w:noProof/>
          <w:color w:val="auto"/>
          <w:lang w:val="es-ES"/>
        </w:rPr>
      </w:pPr>
      <w:bookmarkStart w:id="85" w:name="_Toc454524691"/>
      <w:r w:rsidRPr="00797F57">
        <w:rPr>
          <w:noProof/>
          <w:color w:val="auto"/>
          <w:lang w:val="es-ES"/>
        </w:rPr>
        <w:t>Pines Analógicos</w:t>
      </w:r>
      <w:bookmarkEnd w:id="85"/>
    </w:p>
    <w:p w:rsidR="00EE0F34" w:rsidRPr="00797F57" w:rsidRDefault="00EE0F34" w:rsidP="00EE0F34">
      <w:pPr>
        <w:pStyle w:val="Prrafodelista"/>
        <w:numPr>
          <w:ilvl w:val="0"/>
          <w:numId w:val="16"/>
        </w:numPr>
        <w:rPr>
          <w:noProof/>
          <w:lang w:val="es-ES"/>
        </w:rPr>
      </w:pPr>
      <w:r w:rsidRPr="00797F57">
        <w:rPr>
          <w:noProof/>
          <w:lang w:val="es-ES"/>
        </w:rPr>
        <w:t>Los pines de entrada analógicos soportan conversiones analógico-digital (ADC) de 10 bit utilizando la función analogRead(). Las entradas analógicas pueden ser también usadas como pines digitales: entrada analógica 0 como pin digital 14 hasta la entrada analógica 5 como pin digital 19. Las entradas analógicas 6 y 7 (presentes en el Mini y el BT) no pueden ser utilizadas como pines digitales.</w:t>
      </w:r>
    </w:p>
    <w:p w:rsidR="00EE0F34" w:rsidRPr="00797F57" w:rsidRDefault="00EE0F34" w:rsidP="00EE0F34">
      <w:pPr>
        <w:pStyle w:val="Prrafodelista"/>
        <w:numPr>
          <w:ilvl w:val="0"/>
          <w:numId w:val="16"/>
        </w:numPr>
        <w:rPr>
          <w:noProof/>
          <w:lang w:val="es-ES"/>
        </w:rPr>
      </w:pPr>
      <w:r w:rsidRPr="00797F57">
        <w:rPr>
          <w:noProof/>
          <w:lang w:val="es-ES"/>
        </w:rPr>
        <w:t>I2C: 4 (SDA) y 5 (SCL). Soportan comunicaciones I2C (TWI) utilizando la librería Wire (documentación en la página web de Wiring).</w:t>
      </w:r>
    </w:p>
    <w:p w:rsidR="00EE0F34" w:rsidRPr="00797F57" w:rsidRDefault="00EE0F34" w:rsidP="00797F57">
      <w:pPr>
        <w:pStyle w:val="Ttulo3"/>
        <w:rPr>
          <w:noProof/>
          <w:color w:val="auto"/>
          <w:lang w:val="es-ES"/>
        </w:rPr>
      </w:pPr>
      <w:bookmarkStart w:id="86" w:name="_Toc454524692"/>
      <w:r w:rsidRPr="00797F57">
        <w:rPr>
          <w:noProof/>
          <w:color w:val="auto"/>
          <w:lang w:val="es-ES"/>
        </w:rPr>
        <w:lastRenderedPageBreak/>
        <w:t>Pines de alimentación</w:t>
      </w:r>
      <w:bookmarkEnd w:id="86"/>
    </w:p>
    <w:p w:rsidR="00EE0F34" w:rsidRPr="00797F57" w:rsidRDefault="00EE0F34" w:rsidP="00EE0F34">
      <w:pPr>
        <w:pStyle w:val="Prrafodelista"/>
        <w:numPr>
          <w:ilvl w:val="0"/>
          <w:numId w:val="17"/>
        </w:numPr>
        <w:rPr>
          <w:noProof/>
          <w:lang w:val="es-ES"/>
        </w:rPr>
      </w:pPr>
      <w:r w:rsidRPr="00797F57">
        <w:rPr>
          <w:noProof/>
          <w:lang w:val="es-ES"/>
        </w:rPr>
        <w:t>VIN (a veces marcada como "9V"). Es el voltaje de entrada a la placa Arduino cuando se está utilizando una fuente de alimentación externa (En comparación con los 5 voltios de la conexión USB o de otra fuente de alimentación regulada). Puedes proporcionar voltaje a través de este pin. Date cuenta que diferentes placas aceptan distintos rangos de voltaje de entrada, por favor, mira la documentación de tu placa. También date cuenta que el LilyPad no tiene pin VIN y acepta solo una entrada regulada.</w:t>
      </w:r>
    </w:p>
    <w:p w:rsidR="00EE0F34" w:rsidRPr="00797F57" w:rsidRDefault="00EE0F34" w:rsidP="00EE0F34">
      <w:pPr>
        <w:pStyle w:val="Prrafodelista"/>
        <w:numPr>
          <w:ilvl w:val="0"/>
          <w:numId w:val="17"/>
        </w:numPr>
        <w:rPr>
          <w:noProof/>
          <w:lang w:val="es-ES"/>
        </w:rPr>
      </w:pPr>
      <w:r w:rsidRPr="00797F57">
        <w:rPr>
          <w:noProof/>
          <w:lang w:val="es-ES"/>
        </w:rPr>
        <w:t>5V. La alimentación regulada utilizada para alimentar el microcontrolador y otros componentes de la placa. Esta puede venir de VIN a través de un regulador en placa o ser proporcionada por USB u otra fuente regulada de 5V.</w:t>
      </w:r>
    </w:p>
    <w:p w:rsidR="00EE0F34" w:rsidRPr="00797F57" w:rsidRDefault="00EE0F34" w:rsidP="00EE0F34">
      <w:pPr>
        <w:pStyle w:val="Prrafodelista"/>
        <w:numPr>
          <w:ilvl w:val="0"/>
          <w:numId w:val="17"/>
        </w:numPr>
        <w:rPr>
          <w:noProof/>
          <w:lang w:val="es-ES"/>
        </w:rPr>
      </w:pPr>
      <w:r w:rsidRPr="00797F57">
        <w:rPr>
          <w:noProof/>
          <w:lang w:val="es-ES"/>
        </w:rPr>
        <w:t>3V3. (solo en el Diacemila) Una fuente de 3.3 voltios generada por el chip FTDI de la placa.</w:t>
      </w:r>
    </w:p>
    <w:p w:rsidR="00EE0F34" w:rsidRPr="00797F57" w:rsidRDefault="00EE0F34" w:rsidP="00EE0F34">
      <w:pPr>
        <w:pStyle w:val="Prrafodelista"/>
        <w:numPr>
          <w:ilvl w:val="0"/>
          <w:numId w:val="17"/>
        </w:numPr>
        <w:rPr>
          <w:noProof/>
          <w:lang w:val="es-ES"/>
        </w:rPr>
      </w:pPr>
      <w:r w:rsidRPr="00797F57">
        <w:rPr>
          <w:noProof/>
          <w:lang w:val="es-ES"/>
        </w:rPr>
        <w:t>GND. Pines de tierra.</w:t>
      </w:r>
    </w:p>
    <w:p w:rsidR="00EE0F34" w:rsidRPr="00797F57" w:rsidRDefault="00EE0F34" w:rsidP="00EE0F34">
      <w:pPr>
        <w:rPr>
          <w:noProof/>
          <w:lang w:val="es-ES"/>
        </w:rPr>
      </w:pPr>
      <w:r w:rsidRPr="00797F57">
        <w:rPr>
          <w:noProof/>
          <w:lang w:val="es-ES"/>
        </w:rPr>
        <w:t>Otros Pines</w:t>
      </w:r>
    </w:p>
    <w:p w:rsidR="00EE0F34" w:rsidRPr="00797F57" w:rsidRDefault="00EE0F34" w:rsidP="00EE0F34">
      <w:pPr>
        <w:pStyle w:val="Prrafodelista"/>
        <w:numPr>
          <w:ilvl w:val="0"/>
          <w:numId w:val="18"/>
        </w:numPr>
        <w:rPr>
          <w:noProof/>
          <w:lang w:val="es-ES"/>
        </w:rPr>
      </w:pPr>
      <w:r w:rsidRPr="00797F57">
        <w:rPr>
          <w:noProof/>
          <w:lang w:val="es-ES"/>
        </w:rPr>
        <w:t>AREF. Referencia de voltaje para las entradas analógicas. Utilizada con la función analogReference().</w:t>
      </w:r>
    </w:p>
    <w:p w:rsidR="00EE0F34" w:rsidRPr="00797F57" w:rsidRDefault="00EE0F34" w:rsidP="00EE0F34">
      <w:pPr>
        <w:pStyle w:val="Prrafodelista"/>
        <w:numPr>
          <w:ilvl w:val="0"/>
          <w:numId w:val="18"/>
        </w:numPr>
        <w:rPr>
          <w:noProof/>
          <w:lang w:val="es-ES"/>
        </w:rPr>
      </w:pPr>
      <w:r w:rsidRPr="00797F57">
        <w:rPr>
          <w:noProof/>
          <w:lang w:val="es-ES"/>
        </w:rPr>
        <w:t>Reset. (Solo en el Diacemila) Pon esta línea a LOW para resetear el microcontrolador. Utilizada típicamente para añadir un botón de reset a shields que bloquean el de la placa principal.</w:t>
      </w:r>
    </w:p>
    <w:p w:rsidR="00582525" w:rsidRPr="00797F57" w:rsidRDefault="00582525" w:rsidP="00797F57">
      <w:pPr>
        <w:pStyle w:val="Ttulo2"/>
        <w:rPr>
          <w:noProof/>
          <w:color w:val="auto"/>
          <w:lang w:val="es-ES"/>
        </w:rPr>
      </w:pPr>
      <w:bookmarkStart w:id="87" w:name="_Toc453067992"/>
      <w:bookmarkStart w:id="88" w:name="_Toc453069741"/>
      <w:bookmarkStart w:id="89" w:name="_Toc453069811"/>
      <w:bookmarkStart w:id="90" w:name="_Toc454524693"/>
      <w:r w:rsidRPr="00797F57">
        <w:rPr>
          <w:color w:val="auto"/>
          <w:lang w:val="es-ES"/>
        </w:rPr>
        <w:t>PROGRAMACIÓN</w:t>
      </w:r>
      <w:bookmarkEnd w:id="87"/>
      <w:bookmarkEnd w:id="88"/>
      <w:bookmarkEnd w:id="89"/>
      <w:bookmarkEnd w:id="90"/>
    </w:p>
    <w:p w:rsidR="00582525" w:rsidRPr="00797F57" w:rsidRDefault="00F82A32" w:rsidP="00AC33A1">
      <w:pPr>
        <w:rPr>
          <w:lang w:val="es-ES"/>
        </w:rPr>
      </w:pPr>
      <w:r w:rsidRPr="00797F57">
        <w:rPr>
          <w:noProof/>
          <w:lang w:val="es-ES" w:eastAsia="es-ES"/>
        </w:rPr>
        <w:drawing>
          <wp:anchor distT="0" distB="0" distL="114300" distR="114300" simplePos="0" relativeHeight="251667456" behindDoc="1" locked="0" layoutInCell="1" allowOverlap="1" wp14:anchorId="309D60D0" wp14:editId="2097D00D">
            <wp:simplePos x="0" y="0"/>
            <wp:positionH relativeFrom="column">
              <wp:posOffset>2424430</wp:posOffset>
            </wp:positionH>
            <wp:positionV relativeFrom="paragraph">
              <wp:posOffset>451043</wp:posOffset>
            </wp:positionV>
            <wp:extent cx="3522980" cy="1925955"/>
            <wp:effectExtent l="0" t="0" r="1270" b="0"/>
            <wp:wrapTight wrapText="bothSides">
              <wp:wrapPolygon edited="0">
                <wp:start x="0" y="0"/>
                <wp:lineTo x="0" y="21365"/>
                <wp:lineTo x="21491" y="21365"/>
                <wp:lineTo x="21491" y="0"/>
                <wp:lineTo x="0" y="0"/>
              </wp:wrapPolygon>
            </wp:wrapTight>
            <wp:docPr id="145" name="Imagen 145" descr="http://noticias.universia.es/net/images/ciencia-tecnologia/l/le/len/lenguajes-de-pro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noticias.universia.es/net/images/ciencia-tecnologia/l/le/len/lenguajes-de-programac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2980"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525" w:rsidRPr="00797F57">
        <w:rPr>
          <w:lang w:val="es-ES"/>
        </w:rPr>
        <w:t xml:space="preserve">La programación es un gran recurso que nos permite crear diversas secuencias de pasos lógicos que van a satisfacer nuestras necesidades y las de nuestros sistemas. Programar es todo un arte que requiere de una gran habilidad lógica y concentración por parte del programador.  </w:t>
      </w:r>
    </w:p>
    <w:p w:rsidR="00582525" w:rsidRPr="00797F57" w:rsidRDefault="00582525" w:rsidP="00AC33A1">
      <w:pPr>
        <w:rPr>
          <w:lang w:val="es-ES"/>
        </w:rPr>
      </w:pPr>
      <w:r w:rsidRPr="00797F57">
        <w:rPr>
          <w:lang w:val="es-ES"/>
        </w:rPr>
        <w:t xml:space="preserve">Es el proceso de diseñar, escribir, probar, depurar y mantener el código fuente de programas computacionales. El código fuente es escrito en un lenguaje de programación. El propósito de la programación es crear programas que exhiban un comportamiento deseado. </w:t>
      </w:r>
    </w:p>
    <w:p w:rsidR="00582525" w:rsidRPr="00797F57" w:rsidRDefault="00582525" w:rsidP="00AC33A1">
      <w:pPr>
        <w:rPr>
          <w:lang w:val="es-ES"/>
        </w:rPr>
      </w:pPr>
      <w:r w:rsidRPr="00797F57">
        <w:rPr>
          <w:lang w:val="es-ES"/>
        </w:rPr>
        <w:t xml:space="preserve">El proceso de escribir código requiere frecuentemente conocimientos en varias áreas distintas, además del dominio del lenguaje a utilizar, algoritmos especializados y lógica formal. Programar involucra áreas como el análisis y diseño de la aplicación. </w:t>
      </w:r>
    </w:p>
    <w:p w:rsidR="00582525" w:rsidRPr="00797F57" w:rsidRDefault="00582525" w:rsidP="00AC33A1">
      <w:pPr>
        <w:rPr>
          <w:lang w:val="es-ES"/>
        </w:rPr>
      </w:pPr>
      <w:r w:rsidRPr="00797F57">
        <w:rPr>
          <w:lang w:val="es-ES"/>
        </w:rPr>
        <w:t xml:space="preserve">Para crear un programa que el computador interprete y ejecute las instrucciones escritas en él, debe usarse un Lenguaje de programación. En sus inicios los computadores interpretaban sólo instrucciones en un lenguaje específico, del más bajo nivel conocido como código máquina, siendo éste excesivamente complicado para programar. De hecho, sólo consiste en cadenas de números 1 y 0 (Sistema binario). </w:t>
      </w:r>
    </w:p>
    <w:p w:rsidR="00582525" w:rsidRPr="00797F57" w:rsidRDefault="00582525" w:rsidP="00AC33A1">
      <w:pPr>
        <w:rPr>
          <w:lang w:val="es-ES"/>
        </w:rPr>
      </w:pPr>
      <w:r w:rsidRPr="00797F57">
        <w:rPr>
          <w:lang w:val="es-ES"/>
        </w:rPr>
        <w:t xml:space="preserve">Para facilitar el trabajo de programación, los primeros científicos que trabajaban en el área decidieron reemplazar las instrucciones, secuencias de unos y ceros, por palabras o letras provenientes del inglés, codificándolas así y creando un lenguaje de mayor nivel, que se conoce como Assembly o lenguaje ensamblador. Por ejemplo, para sumar se usa la letra A de la palabra inglesa add (sumar). En realidad, escribir en lenguaje ensamblador es básicamente lo mismo que hacerlo en lenguaje máquina, pero las letras y palabras son bastante más fáciles de recordar y entender que secuencias de números binarios. </w:t>
      </w:r>
    </w:p>
    <w:p w:rsidR="00582525" w:rsidRPr="00797F57" w:rsidRDefault="00582525" w:rsidP="00AC33A1">
      <w:pPr>
        <w:rPr>
          <w:lang w:val="es-ES"/>
        </w:rPr>
      </w:pPr>
      <w:r w:rsidRPr="00797F57">
        <w:rPr>
          <w:lang w:val="es-ES"/>
        </w:rPr>
        <w:lastRenderedPageBreak/>
        <w:t xml:space="preserve">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sólo una.  </w:t>
      </w:r>
    </w:p>
    <w:p w:rsidR="00582525" w:rsidRPr="00797F57" w:rsidRDefault="00067740" w:rsidP="00797F57">
      <w:pPr>
        <w:pStyle w:val="Ttulo2"/>
        <w:rPr>
          <w:color w:val="auto"/>
          <w:lang w:val="es-ES"/>
        </w:rPr>
      </w:pPr>
      <w:bookmarkStart w:id="91" w:name="_Toc454524694"/>
      <w:r w:rsidRPr="00797F57">
        <w:rPr>
          <w:color w:val="auto"/>
          <w:lang w:val="es-ES"/>
        </w:rPr>
        <w:t>LENGUAJE DE PROGRAMACION</w:t>
      </w:r>
      <w:bookmarkEnd w:id="91"/>
    </w:p>
    <w:p w:rsidR="00582525" w:rsidRPr="00797F57" w:rsidRDefault="00582525" w:rsidP="00AC33A1">
      <w:pPr>
        <w:rPr>
          <w:lang w:val="es-ES"/>
        </w:rPr>
      </w:pPr>
      <w:r w:rsidRPr="00797F57">
        <w:rPr>
          <w:lang w:val="es-ES"/>
        </w:rPr>
        <w:t xml:space="preserve">Un lenguaje de programación es un idioma artificial diseñado para expresar operaciones que pueden ser llevadas a cabo por máquinas como los computadores. Pueden usarse para crear programas que controlen el comportamiento físico y lógico de una máquina, para expresar algoritmos con precisión, o como modo de comunicación humana.  </w:t>
      </w:r>
    </w:p>
    <w:p w:rsidR="00582525" w:rsidRPr="00797F57" w:rsidRDefault="00582525" w:rsidP="00AC33A1">
      <w:pPr>
        <w:rPr>
          <w:lang w:val="es-ES"/>
        </w:rPr>
      </w:pPr>
      <w:r w:rsidRPr="00797F57">
        <w:rPr>
          <w:lang w:val="es-ES"/>
        </w:rPr>
        <w:t>Está formado por un conjunto de símbolos y reglas sintácticas y semánticas que definen su estructura y el significado de sus elementos y expresiones. Al proceso por el cual se escribe, se prueba, se depura, se compila y se mantiene el código fuente de un programa informático se le llama programación.</w:t>
      </w:r>
    </w:p>
    <w:p w:rsidR="00582525" w:rsidRPr="00797F57" w:rsidRDefault="0009654B" w:rsidP="00797F57">
      <w:pPr>
        <w:pStyle w:val="Ttulo2"/>
        <w:rPr>
          <w:color w:val="auto"/>
          <w:lang w:val="es-ES"/>
        </w:rPr>
      </w:pPr>
      <w:bookmarkStart w:id="92" w:name="_Toc453067995"/>
      <w:bookmarkStart w:id="93" w:name="_Toc453069744"/>
      <w:bookmarkStart w:id="94" w:name="_Toc453069814"/>
      <w:bookmarkStart w:id="95" w:name="_Toc454524695"/>
      <w:r w:rsidRPr="00797F57">
        <w:rPr>
          <w:color w:val="auto"/>
          <w:lang w:val="es-ES"/>
        </w:rPr>
        <w:t>P</w:t>
      </w:r>
      <w:r w:rsidR="00582525" w:rsidRPr="00797F57">
        <w:rPr>
          <w:color w:val="auto"/>
          <w:lang w:val="es-ES"/>
        </w:rPr>
        <w:t>ROGRAMACION EN ARDUINO</w:t>
      </w:r>
      <w:bookmarkEnd w:id="92"/>
      <w:bookmarkEnd w:id="93"/>
      <w:bookmarkEnd w:id="94"/>
      <w:bookmarkEnd w:id="95"/>
      <w:r w:rsidR="00BE65E7" w:rsidRPr="00797F57">
        <w:rPr>
          <w:color w:val="auto"/>
          <w:lang w:val="es-ES"/>
        </w:rPr>
        <w:t xml:space="preserve"> </w:t>
      </w:r>
    </w:p>
    <w:p w:rsidR="00582525" w:rsidRPr="00797F57" w:rsidRDefault="00582525" w:rsidP="00AC33A1">
      <w:pPr>
        <w:rPr>
          <w:lang w:val="es-ES"/>
        </w:rPr>
      </w:pPr>
      <w:r w:rsidRPr="00797F57">
        <w:rPr>
          <w:lang w:val="es-ES"/>
        </w:rPr>
        <w:t xml:space="preserve">Arduino se programa en el lenguaje de alto nivel C/C++ y generalmente tiene los siguientes componentes para elaborar el algoritmo: </w:t>
      </w:r>
    </w:p>
    <w:p w:rsidR="00582525" w:rsidRPr="00797F57" w:rsidRDefault="00582525" w:rsidP="00AC33A1">
      <w:pPr>
        <w:pStyle w:val="Prrafodelista"/>
        <w:numPr>
          <w:ilvl w:val="0"/>
          <w:numId w:val="8"/>
        </w:numPr>
        <w:rPr>
          <w:lang w:val="es-ES"/>
        </w:rPr>
      </w:pPr>
      <w:r w:rsidRPr="00797F57">
        <w:rPr>
          <w:lang w:val="es-ES"/>
        </w:rPr>
        <w:t xml:space="preserve">Estructuras </w:t>
      </w:r>
    </w:p>
    <w:p w:rsidR="00582525" w:rsidRPr="00797F57" w:rsidRDefault="00582525" w:rsidP="00AC33A1">
      <w:pPr>
        <w:pStyle w:val="Prrafodelista"/>
        <w:numPr>
          <w:ilvl w:val="0"/>
          <w:numId w:val="8"/>
        </w:numPr>
        <w:rPr>
          <w:lang w:val="es-ES"/>
        </w:rPr>
      </w:pPr>
      <w:r w:rsidRPr="00797F57">
        <w:rPr>
          <w:lang w:val="es-ES"/>
        </w:rPr>
        <w:t xml:space="preserve">Variables </w:t>
      </w:r>
    </w:p>
    <w:p w:rsidR="00582525" w:rsidRPr="00797F57" w:rsidRDefault="00582525" w:rsidP="00AC33A1">
      <w:pPr>
        <w:pStyle w:val="Prrafodelista"/>
        <w:numPr>
          <w:ilvl w:val="0"/>
          <w:numId w:val="8"/>
        </w:numPr>
        <w:rPr>
          <w:lang w:val="es-ES"/>
        </w:rPr>
      </w:pPr>
      <w:r w:rsidRPr="00797F57">
        <w:rPr>
          <w:lang w:val="es-ES"/>
        </w:rPr>
        <w:t xml:space="preserve">Operadores matemáticos, lógicos y booleanos </w:t>
      </w:r>
    </w:p>
    <w:p w:rsidR="00582525" w:rsidRPr="00797F57" w:rsidRDefault="00582525" w:rsidP="00AC33A1">
      <w:pPr>
        <w:pStyle w:val="Prrafodelista"/>
        <w:numPr>
          <w:ilvl w:val="0"/>
          <w:numId w:val="8"/>
        </w:numPr>
        <w:rPr>
          <w:lang w:val="es-ES"/>
        </w:rPr>
      </w:pPr>
      <w:r w:rsidRPr="00797F57">
        <w:rPr>
          <w:lang w:val="es-ES"/>
        </w:rPr>
        <w:t xml:space="preserve">Estructuras de control (Condicionales y ciclos) </w:t>
      </w:r>
    </w:p>
    <w:p w:rsidR="00582525" w:rsidRPr="00797F57" w:rsidRDefault="00582525" w:rsidP="00AC33A1">
      <w:pPr>
        <w:pStyle w:val="Prrafodelista"/>
        <w:numPr>
          <w:ilvl w:val="0"/>
          <w:numId w:val="8"/>
        </w:numPr>
        <w:rPr>
          <w:lang w:val="es-ES"/>
        </w:rPr>
      </w:pPr>
      <w:r w:rsidRPr="00797F57">
        <w:rPr>
          <w:lang w:val="es-ES"/>
        </w:rPr>
        <w:t>Funciones</w:t>
      </w:r>
    </w:p>
    <w:p w:rsidR="00582525" w:rsidRPr="00797F57" w:rsidRDefault="00582525" w:rsidP="00AC33A1">
      <w:pPr>
        <w:rPr>
          <w:lang w:val="es-ES"/>
        </w:rPr>
      </w:pPr>
      <w:r w:rsidRPr="00797F57">
        <w:rPr>
          <w:lang w:val="es-ES"/>
        </w:rPr>
        <w:t xml:space="preserve">Estructuras </w:t>
      </w:r>
    </w:p>
    <w:p w:rsidR="00582525" w:rsidRPr="00797F57" w:rsidRDefault="00582525" w:rsidP="00AC33A1">
      <w:pPr>
        <w:rPr>
          <w:lang w:val="es-ES"/>
        </w:rPr>
      </w:pPr>
      <w:r w:rsidRPr="00797F57">
        <w:rPr>
          <w:lang w:val="es-ES"/>
        </w:rPr>
        <w:t xml:space="preserve">Son dos funciones principales que debe tener todo programa en Arduino: </w:t>
      </w:r>
    </w:p>
    <w:p w:rsidR="00582525" w:rsidRPr="00797F57" w:rsidRDefault="00067740" w:rsidP="00AC33A1">
      <w:pPr>
        <w:rPr>
          <w:lang w:val="es-ES"/>
        </w:rPr>
      </w:pPr>
      <w:r w:rsidRPr="00797F57">
        <w:rPr>
          <w:lang w:val="es-ES"/>
        </w:rPr>
        <w:t>setup () {}</w:t>
      </w:r>
      <w:r w:rsidR="00582525" w:rsidRPr="00797F57">
        <w:rPr>
          <w:lang w:val="es-ES"/>
        </w:rPr>
        <w:t xml:space="preserve"> Código de configuración inicial, solo se ejecuta una vez.  </w:t>
      </w:r>
    </w:p>
    <w:p w:rsidR="0070056D" w:rsidRPr="00797F57" w:rsidRDefault="00BE65E7" w:rsidP="00AC33A1">
      <w:pPr>
        <w:rPr>
          <w:lang w:val="es-ES"/>
        </w:rPr>
      </w:pPr>
      <w:r w:rsidRPr="00797F57">
        <w:rPr>
          <w:noProof/>
          <w:lang w:val="es-ES" w:eastAsia="es-ES"/>
        </w:rPr>
        <w:drawing>
          <wp:anchor distT="0" distB="0" distL="114300" distR="114300" simplePos="0" relativeHeight="251668480" behindDoc="1" locked="0" layoutInCell="1" allowOverlap="1" wp14:anchorId="7B1536F2" wp14:editId="77E9D2E7">
            <wp:simplePos x="0" y="0"/>
            <wp:positionH relativeFrom="column">
              <wp:posOffset>866692</wp:posOffset>
            </wp:positionH>
            <wp:positionV relativeFrom="paragraph">
              <wp:posOffset>367582</wp:posOffset>
            </wp:positionV>
            <wp:extent cx="4507865" cy="2456180"/>
            <wp:effectExtent l="0" t="0" r="6985" b="1270"/>
            <wp:wrapTight wrapText="bothSides">
              <wp:wrapPolygon edited="0">
                <wp:start x="0" y="0"/>
                <wp:lineTo x="0" y="21444"/>
                <wp:lineTo x="21542" y="21444"/>
                <wp:lineTo x="21542" y="0"/>
                <wp:lineTo x="0" y="0"/>
              </wp:wrapPolygon>
            </wp:wrapTight>
            <wp:docPr id="146" name="Imagen 146" descr="http://1.bp.blogspot.com/-bI-PalTjU9U/UC0S6ypn6SI/AAAAAAAAAqU/BgFpcjjIVys/s640/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1.bp.blogspot.com/-bI-PalTjU9U/UC0S6ypn6SI/AAAAAAAAAqU/BgFpcjjIVys/s640/fig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7865"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740" w:rsidRPr="00797F57">
        <w:rPr>
          <w:lang w:val="es-ES"/>
        </w:rPr>
        <w:t>loop () {}</w:t>
      </w:r>
      <w:r w:rsidR="00582525" w:rsidRPr="00797F57">
        <w:rPr>
          <w:lang w:val="es-ES"/>
        </w:rPr>
        <w:t xml:space="preserve"> Esta función se ejecuta luego del </w:t>
      </w:r>
      <w:r w:rsidR="00067740" w:rsidRPr="00797F57">
        <w:rPr>
          <w:lang w:val="es-ES"/>
        </w:rPr>
        <w:t>setup (</w:t>
      </w:r>
      <w:r w:rsidR="00582525" w:rsidRPr="00797F57">
        <w:rPr>
          <w:lang w:val="es-ES"/>
        </w:rPr>
        <w:t>), se mantiene ejecutándose hasta que se des- energice o desconecte el Arduino.</w:t>
      </w: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AA0018" w:rsidP="00797F57">
      <w:pPr>
        <w:pStyle w:val="Ttulo2"/>
        <w:rPr>
          <w:color w:val="auto"/>
          <w:lang w:val="es-ES"/>
        </w:rPr>
      </w:pPr>
      <w:bookmarkStart w:id="96" w:name="_Toc454524696"/>
      <w:r w:rsidRPr="00797F57">
        <w:rPr>
          <w:noProof/>
          <w:color w:val="auto"/>
          <w:lang w:val="es-ES" w:eastAsia="es-ES"/>
        </w:rPr>
        <w:lastRenderedPageBreak/>
        <w:drawing>
          <wp:anchor distT="0" distB="0" distL="114300" distR="114300" simplePos="0" relativeHeight="251669504" behindDoc="1" locked="0" layoutInCell="1" allowOverlap="1" wp14:anchorId="604CE4D2" wp14:editId="00F344B4">
            <wp:simplePos x="0" y="0"/>
            <wp:positionH relativeFrom="column">
              <wp:posOffset>0</wp:posOffset>
            </wp:positionH>
            <wp:positionV relativeFrom="paragraph">
              <wp:posOffset>357367</wp:posOffset>
            </wp:positionV>
            <wp:extent cx="5943600" cy="3172460"/>
            <wp:effectExtent l="0" t="0" r="0" b="8890"/>
            <wp:wrapTight wrapText="bothSides">
              <wp:wrapPolygon edited="0">
                <wp:start x="0" y="0"/>
                <wp:lineTo x="0" y="21531"/>
                <wp:lineTo x="21531" y="21531"/>
                <wp:lineTo x="2153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5052"/>
                    <a:stretch/>
                  </pic:blipFill>
                  <pic:spPr bwMode="auto">
                    <a:xfrm>
                      <a:off x="0" y="0"/>
                      <a:ext cx="5943600" cy="317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7F57">
        <w:rPr>
          <w:color w:val="auto"/>
          <w:lang w:val="es-ES"/>
        </w:rPr>
        <w:t>INTERFAZ GRAFICA EN JAVA</w:t>
      </w:r>
      <w:bookmarkEnd w:id="96"/>
    </w:p>
    <w:p w:rsidR="00AA0018" w:rsidRPr="00797F57" w:rsidRDefault="00AA0018" w:rsidP="00AC33A1">
      <w:pPr>
        <w:rPr>
          <w:lang w:val="es-ES"/>
        </w:rPr>
      </w:pPr>
    </w:p>
    <w:p w:rsidR="00AA0018" w:rsidRPr="00797F57" w:rsidRDefault="00AA0018" w:rsidP="00797F57">
      <w:pPr>
        <w:pStyle w:val="Ttulo2"/>
        <w:rPr>
          <w:color w:val="auto"/>
          <w:lang w:val="es-ES"/>
        </w:rPr>
      </w:pPr>
      <w:bookmarkStart w:id="97" w:name="_Toc454524697"/>
      <w:r w:rsidRPr="00797F57">
        <w:rPr>
          <w:color w:val="auto"/>
          <w:lang w:val="es-ES"/>
        </w:rPr>
        <w:t>CODIGO:</w:t>
      </w:r>
      <w:bookmarkEnd w:id="97"/>
    </w:p>
    <w:p w:rsidR="00AA0018" w:rsidRPr="00797F57" w:rsidRDefault="00AA0018" w:rsidP="00AA0018">
      <w:pPr>
        <w:pStyle w:val="Sinespaciado"/>
      </w:pPr>
      <w:r w:rsidRPr="00797F57">
        <w:t>import java.awt.Color;</w:t>
      </w:r>
    </w:p>
    <w:p w:rsidR="00AA0018" w:rsidRPr="00797F57" w:rsidRDefault="00AA0018" w:rsidP="00AA0018">
      <w:pPr>
        <w:pStyle w:val="Sinespaciado"/>
      </w:pPr>
      <w:r w:rsidRPr="00797F57">
        <w:t>import java.util.logging.Level;</w:t>
      </w:r>
    </w:p>
    <w:p w:rsidR="00AA0018" w:rsidRPr="00797F57" w:rsidRDefault="00AA0018" w:rsidP="00AA0018">
      <w:pPr>
        <w:pStyle w:val="Sinespaciado"/>
      </w:pPr>
      <w:r w:rsidRPr="00797F57">
        <w:t>import java.util.logging.Logger;</w:t>
      </w:r>
    </w:p>
    <w:p w:rsidR="00AA0018" w:rsidRPr="00797F57" w:rsidRDefault="00AA0018" w:rsidP="00AA0018">
      <w:pPr>
        <w:pStyle w:val="Sinespaciado"/>
      </w:pPr>
      <w:r w:rsidRPr="00797F57">
        <w:t>import panamahitek.Arduino.PanamaHitek_Arduino;</w:t>
      </w:r>
    </w:p>
    <w:p w:rsidR="00AA0018" w:rsidRPr="00797F57" w:rsidRDefault="00AA0018" w:rsidP="00AA0018">
      <w:pPr>
        <w:pStyle w:val="Sinespaciado"/>
      </w:pPr>
      <w:r w:rsidRPr="00797F57">
        <w:t>import java.sql.*;</w:t>
      </w:r>
    </w:p>
    <w:p w:rsidR="00AA0018" w:rsidRPr="00797F57" w:rsidRDefault="00AA0018" w:rsidP="00AA0018">
      <w:pPr>
        <w:pStyle w:val="Sinespaciado"/>
      </w:pPr>
      <w:r w:rsidRPr="00797F57">
        <w:t>import java.util.Calendar;</w:t>
      </w:r>
    </w:p>
    <w:p w:rsidR="00AA0018" w:rsidRPr="00797F57" w:rsidRDefault="00AA0018" w:rsidP="00AA0018">
      <w:pPr>
        <w:pStyle w:val="Sinespaciado"/>
      </w:pPr>
      <w:r w:rsidRPr="00797F57">
        <w:t>import javax.swing.JOptionPane;</w:t>
      </w:r>
    </w:p>
    <w:p w:rsidR="00AA0018" w:rsidRPr="00797F57" w:rsidRDefault="00AA0018" w:rsidP="00AA0018">
      <w:pPr>
        <w:pStyle w:val="Sinespaciado"/>
      </w:pPr>
      <w:r w:rsidRPr="00797F57">
        <w:t>import javax.swing.table.DefaultTableModel;</w:t>
      </w:r>
    </w:p>
    <w:p w:rsidR="00AA0018" w:rsidRPr="00797F57" w:rsidRDefault="00AA0018" w:rsidP="00AA0018">
      <w:pPr>
        <w:pStyle w:val="Sinespaciado"/>
      </w:pPr>
    </w:p>
    <w:p w:rsidR="00AA0018" w:rsidRPr="00797F57" w:rsidRDefault="00AA0018" w:rsidP="00AA0018">
      <w:pPr>
        <w:pStyle w:val="Sinespaciado"/>
      </w:pPr>
      <w:r w:rsidRPr="00797F57">
        <w: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@author SKYWALKER</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public class Formulario extends javax.swing.JFrame {</w:t>
      </w:r>
    </w:p>
    <w:p w:rsidR="00AA0018" w:rsidRPr="00797F57" w:rsidRDefault="00AA0018" w:rsidP="00AA0018">
      <w:pPr>
        <w:pStyle w:val="Sinespaciado"/>
      </w:pPr>
    </w:p>
    <w:p w:rsidR="00AA0018" w:rsidRPr="00797F57" w:rsidRDefault="00AA0018" w:rsidP="00AA0018">
      <w:pPr>
        <w:pStyle w:val="Sinespaciado"/>
        <w:rPr>
          <w:lang w:val="es-ES"/>
        </w:rPr>
      </w:pPr>
      <w:r w:rsidRPr="00797F57">
        <w:t xml:space="preserve">    </w:t>
      </w:r>
      <w:r w:rsidRPr="00797F57">
        <w:rPr>
          <w:lang w:val="es-ES"/>
        </w:rPr>
        <w:t>PanamaHitek_Arduino arduino = new PanamaHitek_Arduino();</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rPr>
          <w:lang w:val="es-ES"/>
        </w:rPr>
      </w:pPr>
      <w:r w:rsidRPr="00797F57">
        <w:rPr>
          <w:lang w:val="es-ES"/>
        </w:rPr>
        <w:t xml:space="preserve">    public Formulario() {</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rPr>
          <w:lang w:val="es-ES"/>
        </w:rPr>
      </w:pPr>
      <w:r w:rsidRPr="00797F57">
        <w:rPr>
          <w:lang w:val="es-ES"/>
        </w:rPr>
        <w:t xml:space="preserve">        initComponents();</w:t>
      </w:r>
    </w:p>
    <w:p w:rsidR="00AA0018" w:rsidRPr="00797F57" w:rsidRDefault="00AA0018" w:rsidP="00AA0018">
      <w:pPr>
        <w:pStyle w:val="Sinespaciado"/>
        <w:rPr>
          <w:lang w:val="es-ES"/>
        </w:rPr>
      </w:pPr>
      <w:r w:rsidRPr="00797F57">
        <w:rPr>
          <w:lang w:val="es-ES"/>
        </w:rPr>
        <w:t xml:space="preserve">        mostrardatos("");</w:t>
      </w:r>
    </w:p>
    <w:p w:rsidR="00AA0018" w:rsidRPr="00797F57" w:rsidRDefault="00AA0018" w:rsidP="00AA0018">
      <w:pPr>
        <w:pStyle w:val="Sinespaciado"/>
        <w:rPr>
          <w:lang w:val="es-ES"/>
        </w:rPr>
      </w:pPr>
      <w:r w:rsidRPr="00797F57">
        <w:rPr>
          <w:lang w:val="es-ES"/>
        </w:rPr>
        <w:t xml:space="preserve">        mostrardatos2("");</w:t>
      </w:r>
    </w:p>
    <w:p w:rsidR="00AA0018" w:rsidRPr="00797F57" w:rsidRDefault="00AA0018" w:rsidP="00AA0018">
      <w:pPr>
        <w:pStyle w:val="Sinespaciado"/>
      </w:pPr>
      <w:r w:rsidRPr="00797F57">
        <w:rPr>
          <w:lang w:val="es-ES"/>
        </w:rPr>
        <w:lastRenderedPageBreak/>
        <w:t xml:space="preserve">         </w:t>
      </w:r>
      <w:r w:rsidRPr="00797F57">
        <w:t>//Color JFrame</w:t>
      </w:r>
    </w:p>
    <w:p w:rsidR="00AA0018" w:rsidRPr="00797F57" w:rsidRDefault="00AA0018" w:rsidP="00AA0018">
      <w:pPr>
        <w:pStyle w:val="Sinespaciado"/>
      </w:pPr>
      <w:r w:rsidRPr="00797F57">
        <w:t xml:space="preserve">       </w:t>
      </w:r>
    </w:p>
    <w:p w:rsidR="00AA0018" w:rsidRPr="00797F57" w:rsidRDefault="00AA0018" w:rsidP="00AA0018">
      <w:pPr>
        <w:pStyle w:val="Sinespaciado"/>
      </w:pPr>
    </w:p>
    <w:p w:rsidR="00AA0018" w:rsidRPr="00797F57" w:rsidRDefault="00AA0018" w:rsidP="00AA0018">
      <w:pPr>
        <w:pStyle w:val="Sinespaciado"/>
      </w:pPr>
      <w:r w:rsidRPr="00797F57">
        <w:t xml:space="preserve">        //Color JPanel</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arduino.arduinoTX("COM3", 9600);</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rPr>
          <w:lang w:val="es-ES"/>
        </w:rPr>
      </w:pPr>
      <w:r w:rsidRPr="00797F57">
        <w:t xml:space="preserve">        </w:t>
      </w:r>
      <w:r w:rsidRPr="00797F57">
        <w:rPr>
          <w:lang w:val="es-ES"/>
        </w:rPr>
        <w:t>}</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rPr>
          <w:lang w:val="es-ES"/>
        </w:rPr>
      </w:pPr>
      <w:r w:rsidRPr="00797F57">
        <w:rPr>
          <w:lang w:val="es-ES"/>
        </w:rPr>
        <w:t xml:space="preserve">    void mostrardatos(String valor){</w:t>
      </w:r>
    </w:p>
    <w:p w:rsidR="00AA0018" w:rsidRPr="00797F57" w:rsidRDefault="00AA0018" w:rsidP="00AA0018">
      <w:pPr>
        <w:pStyle w:val="Sinespaciado"/>
        <w:rPr>
          <w:lang w:val="es-ES"/>
        </w:rPr>
      </w:pPr>
      <w:r w:rsidRPr="00797F57">
        <w:rPr>
          <w:lang w:val="es-ES"/>
        </w:rPr>
        <w:t xml:space="preserve">      DefaultTableModel modelo = new DefaultTableModel();</w:t>
      </w:r>
    </w:p>
    <w:p w:rsidR="00AA0018" w:rsidRPr="00797F57" w:rsidRDefault="00AA0018" w:rsidP="00AA0018">
      <w:pPr>
        <w:pStyle w:val="Sinespaciado"/>
        <w:rPr>
          <w:lang w:val="es-ES"/>
        </w:rPr>
      </w:pPr>
      <w:r w:rsidRPr="00797F57">
        <w:rPr>
          <w:lang w:val="es-ES"/>
        </w:rPr>
        <w:t xml:space="preserve">      modelo.addColumn("NOMBRE");</w:t>
      </w:r>
    </w:p>
    <w:p w:rsidR="00AA0018" w:rsidRPr="00797F57" w:rsidRDefault="00AA0018" w:rsidP="00AA0018">
      <w:pPr>
        <w:pStyle w:val="Sinespaciado"/>
        <w:rPr>
          <w:lang w:val="es-ES"/>
        </w:rPr>
      </w:pPr>
      <w:r w:rsidRPr="00797F57">
        <w:rPr>
          <w:lang w:val="es-ES"/>
        </w:rPr>
        <w:t xml:space="preserve">      modelo.addColumn("LICOR");</w:t>
      </w:r>
    </w:p>
    <w:p w:rsidR="00AA0018" w:rsidRPr="00797F57" w:rsidRDefault="00AA0018" w:rsidP="00AA0018">
      <w:pPr>
        <w:pStyle w:val="Sinespaciado"/>
        <w:rPr>
          <w:lang w:val="es-ES"/>
        </w:rPr>
      </w:pPr>
      <w:r w:rsidRPr="00797F57">
        <w:rPr>
          <w:lang w:val="es-ES"/>
        </w:rPr>
        <w:t xml:space="preserve">      modelo.addColumn("JUGO");</w:t>
      </w:r>
    </w:p>
    <w:p w:rsidR="00AA0018" w:rsidRPr="00797F57" w:rsidRDefault="00AA0018" w:rsidP="00AA0018">
      <w:pPr>
        <w:pStyle w:val="Sinespaciado"/>
      </w:pPr>
      <w:r w:rsidRPr="00797F57">
        <w:rPr>
          <w:lang w:val="es-ES"/>
        </w:rPr>
        <w:t xml:space="preserve">      </w:t>
      </w:r>
      <w:r w:rsidRPr="00797F57">
        <w:t>tbproduc.setModel(modelo);</w:t>
      </w:r>
    </w:p>
    <w:p w:rsidR="00AA0018" w:rsidRPr="00797F57" w:rsidRDefault="00AA0018" w:rsidP="00AA0018">
      <w:pPr>
        <w:pStyle w:val="Sinespaciado"/>
      </w:pPr>
      <w:r w:rsidRPr="00797F57">
        <w:t xml:space="preserve">      String sql="";</w:t>
      </w:r>
    </w:p>
    <w:p w:rsidR="00AA0018" w:rsidRPr="00797F57" w:rsidRDefault="00AA0018" w:rsidP="00AA0018">
      <w:pPr>
        <w:pStyle w:val="Sinespaciado"/>
      </w:pPr>
      <w:r w:rsidRPr="00797F57">
        <w:t xml:space="preserve">      if(valor.equals(""))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sql="SELECT * FROM bebidas";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else{</w:t>
      </w:r>
    </w:p>
    <w:p w:rsidR="00AA0018" w:rsidRPr="00797F57" w:rsidRDefault="00AA0018" w:rsidP="00AA0018">
      <w:pPr>
        <w:pStyle w:val="Sinespaciado"/>
      </w:pPr>
      <w:r w:rsidRPr="00797F57">
        <w:t xml:space="preserve">        sql="SELECT * FROM bebidas WHERE nom ='"+valor+"'";</w:t>
      </w:r>
    </w:p>
    <w:p w:rsidR="00AA0018" w:rsidRPr="00797F57" w:rsidRDefault="00AA0018" w:rsidP="00AA0018">
      <w:pPr>
        <w:pStyle w:val="Sinespaciado"/>
      </w:pPr>
      <w:r w:rsidRPr="00797F57">
        <w:t xml:space="preserve">  }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String []datos = new String [3];</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Statement st = cn.createStatement();</w:t>
      </w:r>
    </w:p>
    <w:p w:rsidR="00AA0018" w:rsidRPr="00797F57" w:rsidRDefault="00AA0018" w:rsidP="00AA0018">
      <w:pPr>
        <w:pStyle w:val="Sinespaciado"/>
      </w:pPr>
      <w:r w:rsidRPr="00797F57">
        <w:t xml:space="preserve">            ResultSet rs = st.executeQuery(sql);</w:t>
      </w:r>
    </w:p>
    <w:p w:rsidR="00AA0018" w:rsidRPr="00797F57" w:rsidRDefault="00AA0018" w:rsidP="00AA0018">
      <w:pPr>
        <w:pStyle w:val="Sinespaciado"/>
      </w:pPr>
      <w:r w:rsidRPr="00797F57">
        <w:t xml:space="preserve">            while(rs.next()){</w:t>
      </w:r>
    </w:p>
    <w:p w:rsidR="00AA0018" w:rsidRPr="00797F57" w:rsidRDefault="00AA0018" w:rsidP="00AA0018">
      <w:pPr>
        <w:pStyle w:val="Sinespaciado"/>
      </w:pPr>
      <w:r w:rsidRPr="00797F57">
        <w:t xml:space="preserve">                datos[0] = rs.getString(1);</w:t>
      </w:r>
    </w:p>
    <w:p w:rsidR="00AA0018" w:rsidRPr="00797F57" w:rsidRDefault="00AA0018" w:rsidP="00AA0018">
      <w:pPr>
        <w:pStyle w:val="Sinespaciado"/>
      </w:pPr>
      <w:r w:rsidRPr="00797F57">
        <w:t xml:space="preserve">                datos[1] = rs.getString(2);</w:t>
      </w:r>
    </w:p>
    <w:p w:rsidR="00AA0018" w:rsidRPr="00797F57" w:rsidRDefault="00AA0018" w:rsidP="00AA0018">
      <w:pPr>
        <w:pStyle w:val="Sinespaciado"/>
      </w:pPr>
      <w:r w:rsidRPr="00797F57">
        <w:t xml:space="preserve">                datos[2] = rs.getString(3);</w:t>
      </w:r>
    </w:p>
    <w:p w:rsidR="00AA0018" w:rsidRPr="00797F57" w:rsidRDefault="00AA0018" w:rsidP="00AA0018">
      <w:pPr>
        <w:pStyle w:val="Sinespaciado"/>
      </w:pPr>
      <w:r w:rsidRPr="00797F57">
        <w:t xml:space="preserve">                modelo.addRow(datos);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tbproduc.setModel(modelo);</w:t>
      </w:r>
    </w:p>
    <w:p w:rsidR="00AA0018" w:rsidRPr="00797F57" w:rsidRDefault="00AA0018" w:rsidP="00AA0018">
      <w:pPr>
        <w:pStyle w:val="Sinespaciado"/>
      </w:pPr>
      <w:r w:rsidRPr="00797F57">
        <w:t xml:space="preserve">        } catch (SQLException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rPr>
          <w:lang w:val="es-ES"/>
        </w:rPr>
      </w:pPr>
      <w:r w:rsidRPr="00797F57">
        <w:t xml:space="preserve">        </w:t>
      </w:r>
      <w:r w:rsidRPr="00797F57">
        <w:rPr>
          <w:lang w:val="es-ES"/>
        </w:rPr>
        <w:t>void mostrardatos2(String valor){</w:t>
      </w:r>
    </w:p>
    <w:p w:rsidR="00AA0018" w:rsidRPr="00797F57" w:rsidRDefault="00AA0018" w:rsidP="00AA0018">
      <w:pPr>
        <w:pStyle w:val="Sinespaciado"/>
        <w:rPr>
          <w:lang w:val="es-ES"/>
        </w:rPr>
      </w:pPr>
      <w:r w:rsidRPr="00797F57">
        <w:rPr>
          <w:lang w:val="es-ES"/>
        </w:rPr>
        <w:t xml:space="preserve">      DefaultTableModel modelo = new DefaultTableModel();</w:t>
      </w:r>
    </w:p>
    <w:p w:rsidR="00AA0018" w:rsidRPr="00797F57" w:rsidRDefault="00AA0018" w:rsidP="00AA0018">
      <w:pPr>
        <w:pStyle w:val="Sinespaciado"/>
        <w:rPr>
          <w:lang w:val="es-ES"/>
        </w:rPr>
      </w:pPr>
      <w:r w:rsidRPr="00797F57">
        <w:rPr>
          <w:lang w:val="es-ES"/>
        </w:rPr>
        <w:t xml:space="preserve">      modelo.addColumn("NOMBRE");</w:t>
      </w:r>
    </w:p>
    <w:p w:rsidR="00AA0018" w:rsidRPr="00797F57" w:rsidRDefault="00AA0018" w:rsidP="00AA0018">
      <w:pPr>
        <w:pStyle w:val="Sinespaciado"/>
        <w:rPr>
          <w:lang w:val="es-ES"/>
        </w:rPr>
      </w:pPr>
      <w:r w:rsidRPr="00797F57">
        <w:rPr>
          <w:lang w:val="es-ES"/>
        </w:rPr>
        <w:lastRenderedPageBreak/>
        <w:t xml:space="preserve">      modelo.addColumn("FECHA");</w:t>
      </w:r>
    </w:p>
    <w:p w:rsidR="00AA0018" w:rsidRPr="00797F57" w:rsidRDefault="00AA0018" w:rsidP="00AA0018">
      <w:pPr>
        <w:pStyle w:val="Sinespaciado"/>
        <w:rPr>
          <w:lang w:val="es-ES"/>
        </w:rPr>
      </w:pPr>
      <w:r w:rsidRPr="00797F57">
        <w:rPr>
          <w:lang w:val="es-ES"/>
        </w:rPr>
        <w:t xml:space="preserve">      modelo.addColumn("HORA");</w:t>
      </w:r>
    </w:p>
    <w:p w:rsidR="00AA0018" w:rsidRPr="00797F57" w:rsidRDefault="00AA0018" w:rsidP="00AA0018">
      <w:pPr>
        <w:pStyle w:val="Sinespaciado"/>
      </w:pPr>
      <w:r w:rsidRPr="00797F57">
        <w:rPr>
          <w:lang w:val="es-ES"/>
        </w:rPr>
        <w:t xml:space="preserve">      </w:t>
      </w:r>
      <w:r w:rsidRPr="00797F57">
        <w:t>er.setModel(modelo);</w:t>
      </w:r>
    </w:p>
    <w:p w:rsidR="00AA0018" w:rsidRPr="00797F57" w:rsidRDefault="00AA0018" w:rsidP="00AA0018">
      <w:pPr>
        <w:pStyle w:val="Sinespaciado"/>
      </w:pPr>
      <w:r w:rsidRPr="00797F57">
        <w:t xml:space="preserve">      String sql="";</w:t>
      </w:r>
    </w:p>
    <w:p w:rsidR="00AA0018" w:rsidRPr="00797F57" w:rsidRDefault="00AA0018" w:rsidP="00AA0018">
      <w:pPr>
        <w:pStyle w:val="Sinespaciado"/>
      </w:pPr>
      <w:r w:rsidRPr="00797F57">
        <w:t xml:space="preserve">      if(valor.equals(""))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sql="SELECT * FROM he";</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else{</w:t>
      </w:r>
    </w:p>
    <w:p w:rsidR="00AA0018" w:rsidRPr="00797F57" w:rsidRDefault="00AA0018" w:rsidP="00AA0018">
      <w:pPr>
        <w:pStyle w:val="Sinespaciado"/>
      </w:pPr>
      <w:r w:rsidRPr="00797F57">
        <w:t xml:space="preserve">        sql="SELECT * FROM he WHERE nom ='"+valor+"'";</w:t>
      </w:r>
    </w:p>
    <w:p w:rsidR="00AA0018" w:rsidRPr="00797F57" w:rsidRDefault="00AA0018" w:rsidP="00AA0018">
      <w:pPr>
        <w:pStyle w:val="Sinespaciado"/>
      </w:pPr>
      <w:r w:rsidRPr="00797F57">
        <w:t xml:space="preserve">  }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String []datos = new String [3];</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Statement st = cn.createStatement();</w:t>
      </w:r>
    </w:p>
    <w:p w:rsidR="00AA0018" w:rsidRPr="00797F57" w:rsidRDefault="00AA0018" w:rsidP="00AA0018">
      <w:pPr>
        <w:pStyle w:val="Sinespaciado"/>
      </w:pPr>
      <w:r w:rsidRPr="00797F57">
        <w:t xml:space="preserve">            ResultSet rs = st.executeQuery(sql);</w:t>
      </w:r>
    </w:p>
    <w:p w:rsidR="00AA0018" w:rsidRPr="00797F57" w:rsidRDefault="00AA0018" w:rsidP="00AA0018">
      <w:pPr>
        <w:pStyle w:val="Sinespaciado"/>
      </w:pPr>
      <w:r w:rsidRPr="00797F57">
        <w:t xml:space="preserve">            while(rs.next()){</w:t>
      </w:r>
    </w:p>
    <w:p w:rsidR="00AA0018" w:rsidRPr="00797F57" w:rsidRDefault="00AA0018" w:rsidP="00AA0018">
      <w:pPr>
        <w:pStyle w:val="Sinespaciado"/>
      </w:pPr>
      <w:r w:rsidRPr="00797F57">
        <w:t xml:space="preserve">                datos[0] = rs.getString(1);</w:t>
      </w:r>
    </w:p>
    <w:p w:rsidR="00AA0018" w:rsidRPr="00797F57" w:rsidRDefault="00AA0018" w:rsidP="00AA0018">
      <w:pPr>
        <w:pStyle w:val="Sinespaciado"/>
      </w:pPr>
      <w:r w:rsidRPr="00797F57">
        <w:t xml:space="preserve">                datos[1] = rs.getString(2);</w:t>
      </w:r>
    </w:p>
    <w:p w:rsidR="00AA0018" w:rsidRPr="00797F57" w:rsidRDefault="00AA0018" w:rsidP="00AA0018">
      <w:pPr>
        <w:pStyle w:val="Sinespaciado"/>
      </w:pPr>
      <w:r w:rsidRPr="00797F57">
        <w:t xml:space="preserve">                datos[2] = rs.getString(3);</w:t>
      </w:r>
    </w:p>
    <w:p w:rsidR="00AA0018" w:rsidRPr="00797F57" w:rsidRDefault="00AA0018" w:rsidP="00AA0018">
      <w:pPr>
        <w:pStyle w:val="Sinespaciado"/>
      </w:pPr>
      <w:r w:rsidRPr="00797F57">
        <w:t xml:space="preserve">                modelo.addRow(datos);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er.setModel(modelo);</w:t>
      </w:r>
    </w:p>
    <w:p w:rsidR="00AA0018" w:rsidRPr="00797F57" w:rsidRDefault="00AA0018" w:rsidP="00AA0018">
      <w:pPr>
        <w:pStyle w:val="Sinespaciado"/>
      </w:pPr>
      <w:r w:rsidRPr="00797F57">
        <w:t xml:space="preserve">        } catch (SQLException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This method is called from within the constructor to initialize the form.</w:t>
      </w:r>
    </w:p>
    <w:p w:rsidR="00AA0018" w:rsidRPr="00797F57" w:rsidRDefault="00AA0018" w:rsidP="00AA0018">
      <w:pPr>
        <w:pStyle w:val="Sinespaciado"/>
      </w:pPr>
      <w:r w:rsidRPr="00797F57">
        <w:t xml:space="preserve">     * WARNING: Do NOT modify this code. The content of this method is always</w:t>
      </w:r>
    </w:p>
    <w:p w:rsidR="00AA0018" w:rsidRPr="00797F57" w:rsidRDefault="00AA0018" w:rsidP="00AA0018">
      <w:pPr>
        <w:pStyle w:val="Sinespaciado"/>
      </w:pPr>
      <w:r w:rsidRPr="00797F57">
        <w:t xml:space="preserve">     * regenerated by the Form Editor.</w:t>
      </w:r>
    </w:p>
    <w:p w:rsidR="00AA0018" w:rsidRPr="00797F57" w:rsidRDefault="00AA0018" w:rsidP="00AA0018">
      <w:pPr>
        <w:pStyle w:val="Sinespaciado"/>
      </w:pPr>
      <w:r w:rsidRPr="00797F57">
        <w:t xml:space="preserve">     */ </w:t>
      </w:r>
    </w:p>
    <w:p w:rsidR="00AA0018" w:rsidRPr="00797F57" w:rsidRDefault="00AA0018" w:rsidP="00AA0018">
      <w:pPr>
        <w:pStyle w:val="Sinespaciado"/>
      </w:pPr>
      <w:r w:rsidRPr="00797F57">
        <w:t xml:space="preserve">    @SuppressWarnings("unchecked")</w:t>
      </w:r>
    </w:p>
    <w:p w:rsidR="00AA0018" w:rsidRPr="00797F57" w:rsidRDefault="00AA0018" w:rsidP="00AA0018">
      <w:pPr>
        <w:pStyle w:val="Sinespaciado"/>
      </w:pPr>
      <w:r w:rsidRPr="00797F57">
        <w:t xml:space="preserve">    // &lt;editor-fold defaultstate="collapsed" desc="Generated Code"&gt;                          </w:t>
      </w:r>
    </w:p>
    <w:p w:rsidR="00AA0018" w:rsidRPr="00797F57" w:rsidRDefault="00AA0018" w:rsidP="00AA0018">
      <w:pPr>
        <w:pStyle w:val="Sinespaciado"/>
      </w:pPr>
      <w:r w:rsidRPr="00797F57">
        <w:t xml:space="preserve">    private void initComponents() {</w:t>
      </w:r>
    </w:p>
    <w:p w:rsidR="00AA0018" w:rsidRPr="00797F57" w:rsidRDefault="00AA0018" w:rsidP="00AA0018">
      <w:pPr>
        <w:pStyle w:val="Sinespaciado"/>
      </w:pPr>
    </w:p>
    <w:p w:rsidR="00AA0018" w:rsidRPr="00797F57" w:rsidRDefault="00AA0018" w:rsidP="00AA0018">
      <w:pPr>
        <w:pStyle w:val="Sinespaciado"/>
      </w:pPr>
      <w:r w:rsidRPr="00797F57">
        <w:t xml:space="preserve">        jPanel1 = new javax.swing.JPanel();</w:t>
      </w:r>
    </w:p>
    <w:p w:rsidR="00AA0018" w:rsidRPr="00797F57" w:rsidRDefault="00AA0018" w:rsidP="00AA0018">
      <w:pPr>
        <w:pStyle w:val="Sinespaciado"/>
      </w:pPr>
      <w:r w:rsidRPr="00797F57">
        <w:t xml:space="preserve">        jButton2 = new javax.swing.JButton();</w:t>
      </w:r>
    </w:p>
    <w:p w:rsidR="00AA0018" w:rsidRPr="00797F57" w:rsidRDefault="00AA0018" w:rsidP="00AA0018">
      <w:pPr>
        <w:pStyle w:val="Sinespaciado"/>
      </w:pPr>
      <w:r w:rsidRPr="00797F57">
        <w:t xml:space="preserve">        jButton1 = new javax.swing.JButton();</w:t>
      </w:r>
    </w:p>
    <w:p w:rsidR="00AA0018" w:rsidRPr="00797F57" w:rsidRDefault="00AA0018" w:rsidP="00AA0018">
      <w:pPr>
        <w:pStyle w:val="Sinespaciado"/>
      </w:pPr>
      <w:r w:rsidRPr="00797F57">
        <w:t xml:space="preserve">        jLabel1 = new javax.swing.JLabel();</w:t>
      </w:r>
    </w:p>
    <w:p w:rsidR="00AA0018" w:rsidRPr="00797F57" w:rsidRDefault="00AA0018" w:rsidP="00AA0018">
      <w:pPr>
        <w:pStyle w:val="Sinespaciado"/>
      </w:pPr>
      <w:r w:rsidRPr="00797F57">
        <w:t xml:space="preserve">        jButton4 = new javax.swing.JButton();</w:t>
      </w:r>
    </w:p>
    <w:p w:rsidR="00AA0018" w:rsidRPr="00797F57" w:rsidRDefault="00AA0018" w:rsidP="00AA0018">
      <w:pPr>
        <w:pStyle w:val="Sinespaciado"/>
      </w:pPr>
      <w:r w:rsidRPr="00797F57">
        <w:t xml:space="preserve">        jButton5 = new javax.swing.JButton();</w:t>
      </w:r>
    </w:p>
    <w:p w:rsidR="00AA0018" w:rsidRPr="00797F57" w:rsidRDefault="00AA0018" w:rsidP="00AA0018">
      <w:pPr>
        <w:pStyle w:val="Sinespaciado"/>
      </w:pPr>
      <w:r w:rsidRPr="00797F57">
        <w:t xml:space="preserve">        buscar = new javax.swing.JTextField();</w:t>
      </w:r>
    </w:p>
    <w:p w:rsidR="00AA0018" w:rsidRPr="00797F57" w:rsidRDefault="00AA0018" w:rsidP="00AA0018">
      <w:pPr>
        <w:pStyle w:val="Sinespaciado"/>
      </w:pPr>
      <w:r w:rsidRPr="00797F57">
        <w:t xml:space="preserve">        jScrollPane1 = new javax.swing.JScrollPane();</w:t>
      </w:r>
    </w:p>
    <w:p w:rsidR="00AA0018" w:rsidRPr="00797F57" w:rsidRDefault="00AA0018" w:rsidP="00AA0018">
      <w:pPr>
        <w:pStyle w:val="Sinespaciado"/>
      </w:pPr>
      <w:r w:rsidRPr="00797F57">
        <w:lastRenderedPageBreak/>
        <w:t xml:space="preserve">        tbproduc = new javax.swing.JTable();</w:t>
      </w:r>
    </w:p>
    <w:p w:rsidR="00AA0018" w:rsidRPr="00797F57" w:rsidRDefault="00AA0018" w:rsidP="00AA0018">
      <w:pPr>
        <w:pStyle w:val="Sinespaciado"/>
      </w:pPr>
      <w:r w:rsidRPr="00797F57">
        <w:t xml:space="preserve">        jButton3 = new javax.swing.JButton();</w:t>
      </w:r>
    </w:p>
    <w:p w:rsidR="00AA0018" w:rsidRPr="00797F57" w:rsidRDefault="00AA0018" w:rsidP="00AA0018">
      <w:pPr>
        <w:pStyle w:val="Sinespaciado"/>
      </w:pPr>
      <w:r w:rsidRPr="00797F57">
        <w:t xml:space="preserve">        jButton7 = new javax.swing.JButton();</w:t>
      </w:r>
    </w:p>
    <w:p w:rsidR="00AA0018" w:rsidRPr="00797F57" w:rsidRDefault="00AA0018" w:rsidP="00AA0018">
      <w:pPr>
        <w:pStyle w:val="Sinespaciado"/>
      </w:pPr>
      <w:r w:rsidRPr="00797F57">
        <w:t xml:space="preserve">        jButton6 = new javax.swing.JButton();</w:t>
      </w:r>
    </w:p>
    <w:p w:rsidR="00AA0018" w:rsidRPr="00797F57" w:rsidRDefault="00AA0018" w:rsidP="00AA0018">
      <w:pPr>
        <w:pStyle w:val="Sinespaciado"/>
      </w:pPr>
      <w:r w:rsidRPr="00797F57">
        <w:t xml:space="preserve">        jScrollPane2 = new javax.swing.JScrollPane();</w:t>
      </w:r>
    </w:p>
    <w:p w:rsidR="00AA0018" w:rsidRPr="00797F57" w:rsidRDefault="00AA0018" w:rsidP="00AA0018">
      <w:pPr>
        <w:pStyle w:val="Sinespaciado"/>
      </w:pPr>
      <w:r w:rsidRPr="00797F57">
        <w:t xml:space="preserve">        er = new javax.swing.JTable();</w:t>
      </w:r>
    </w:p>
    <w:p w:rsidR="00AA0018" w:rsidRPr="00797F57" w:rsidRDefault="00AA0018" w:rsidP="00AA0018">
      <w:pPr>
        <w:pStyle w:val="Sinespaciado"/>
      </w:pPr>
      <w:r w:rsidRPr="00797F57">
        <w:t xml:space="preserve">        jLabel2 = new javax.swing.JLabel();</w:t>
      </w:r>
    </w:p>
    <w:p w:rsidR="00AA0018" w:rsidRPr="00797F57" w:rsidRDefault="00AA0018" w:rsidP="00AA0018">
      <w:pPr>
        <w:pStyle w:val="Sinespaciado"/>
      </w:pPr>
      <w:r w:rsidRPr="00797F57">
        <w:t xml:space="preserve">        jLabel3 = new javax.swing.JLabel();</w:t>
      </w:r>
    </w:p>
    <w:p w:rsidR="00AA0018" w:rsidRPr="00797F57" w:rsidRDefault="00AA0018" w:rsidP="00AA0018">
      <w:pPr>
        <w:pStyle w:val="Sinespaciado"/>
      </w:pPr>
      <w:r w:rsidRPr="00797F57">
        <w:t xml:space="preserve">        jLabel4 = new javax.swing.JLabel();</w:t>
      </w:r>
    </w:p>
    <w:p w:rsidR="00AA0018" w:rsidRPr="00797F57" w:rsidRDefault="00AA0018" w:rsidP="00AA0018">
      <w:pPr>
        <w:pStyle w:val="Sinespaciado"/>
      </w:pPr>
      <w:r w:rsidRPr="00797F57">
        <w:t xml:space="preserve">        jLabel5 = new javax.swing.JLabel();</w:t>
      </w:r>
    </w:p>
    <w:p w:rsidR="00AA0018" w:rsidRPr="00797F57" w:rsidRDefault="00AA0018" w:rsidP="00AA0018">
      <w:pPr>
        <w:pStyle w:val="Sinespaciado"/>
      </w:pPr>
      <w:r w:rsidRPr="00797F57">
        <w:t xml:space="preserve">        jLabel6 = new javax.swing.JLabel();</w:t>
      </w:r>
    </w:p>
    <w:p w:rsidR="00AA0018" w:rsidRPr="00797F57" w:rsidRDefault="00AA0018" w:rsidP="00AA0018">
      <w:pPr>
        <w:pStyle w:val="Sinespaciado"/>
      </w:pPr>
      <w:r w:rsidRPr="00797F57">
        <w:t xml:space="preserve">        jLabel7 = new javax.swing.JLabel();</w:t>
      </w:r>
    </w:p>
    <w:p w:rsidR="00AA0018" w:rsidRPr="00797F57" w:rsidRDefault="00AA0018" w:rsidP="00AA0018">
      <w:pPr>
        <w:pStyle w:val="Sinespaciado"/>
      </w:pPr>
    </w:p>
    <w:p w:rsidR="00AA0018" w:rsidRPr="00797F57" w:rsidRDefault="00AA0018" w:rsidP="00AA0018">
      <w:pPr>
        <w:pStyle w:val="Sinespaciado"/>
      </w:pPr>
      <w:r w:rsidRPr="00797F57">
        <w:t xml:space="preserve">        setDefaultCloseOperation(javax.swing.WindowConstants.EXIT_ON_CLOSE);</w:t>
      </w:r>
    </w:p>
    <w:p w:rsidR="00AA0018" w:rsidRPr="00797F57" w:rsidRDefault="00AA0018" w:rsidP="00AA0018">
      <w:pPr>
        <w:pStyle w:val="Sinespaciado"/>
      </w:pPr>
      <w:r w:rsidRPr="00797F57">
        <w:t xml:space="preserve">        setBackground(new java.awt.Color(0, 0, 255));</w:t>
      </w:r>
    </w:p>
    <w:p w:rsidR="00AA0018" w:rsidRPr="00797F57" w:rsidRDefault="00AA0018" w:rsidP="00AA0018">
      <w:pPr>
        <w:pStyle w:val="Sinespaciado"/>
      </w:pPr>
    </w:p>
    <w:p w:rsidR="00AA0018" w:rsidRPr="00797F57" w:rsidRDefault="00AA0018" w:rsidP="00AA0018">
      <w:pPr>
        <w:pStyle w:val="Sinespaciado"/>
      </w:pPr>
      <w:r w:rsidRPr="00797F57">
        <w:t xml:space="preserve">        jPanel1.setBackground(new java.awt.Color(102, 102, 102));</w:t>
      </w:r>
    </w:p>
    <w:p w:rsidR="00AA0018" w:rsidRPr="00797F57" w:rsidRDefault="00AA0018" w:rsidP="00AA0018">
      <w:pPr>
        <w:pStyle w:val="Sinespaciado"/>
      </w:pPr>
      <w:r w:rsidRPr="00797F57">
        <w:t xml:space="preserve">        jPanel1.setBorder(new javax.swing.border.MatteBorder(new javax.swing.ImageIcon("C:\\Users\\DAN\\Desktop\\fon.jpg"))); // NOI18N</w:t>
      </w:r>
    </w:p>
    <w:p w:rsidR="00AA0018" w:rsidRPr="00797F57" w:rsidRDefault="00AA0018" w:rsidP="00AA0018">
      <w:pPr>
        <w:pStyle w:val="Sinespaciado"/>
      </w:pPr>
      <w:r w:rsidRPr="00797F57">
        <w:t xml:space="preserve">        jPanel1.setToolTipText("");</w:t>
      </w:r>
    </w:p>
    <w:p w:rsidR="00AA0018" w:rsidRPr="00797F57" w:rsidRDefault="00AA0018" w:rsidP="00AA0018">
      <w:pPr>
        <w:pStyle w:val="Sinespaciado"/>
      </w:pPr>
      <w:r w:rsidRPr="00797F57">
        <w:t xml:space="preserve">        jPanel1.setMaximumSize(getMaximumSize());</w:t>
      </w:r>
    </w:p>
    <w:p w:rsidR="00AA0018" w:rsidRPr="00797F57" w:rsidRDefault="00AA0018" w:rsidP="00AA0018">
      <w:pPr>
        <w:pStyle w:val="Sinespaciado"/>
      </w:pPr>
      <w:r w:rsidRPr="00797F57">
        <w:t xml:space="preserve">        jPanel1.setLayout(null);</w:t>
      </w:r>
    </w:p>
    <w:p w:rsidR="00AA0018" w:rsidRPr="00797F57" w:rsidRDefault="00AA0018" w:rsidP="00AA0018">
      <w:pPr>
        <w:pStyle w:val="Sinespaciado"/>
      </w:pPr>
    </w:p>
    <w:p w:rsidR="00AA0018" w:rsidRPr="00797F57" w:rsidRDefault="00AA0018" w:rsidP="00AA0018">
      <w:pPr>
        <w:pStyle w:val="Sinespaciado"/>
      </w:pPr>
      <w:r w:rsidRPr="00797F57">
        <w:t xml:space="preserve">        jButton2.setBackground(new java.awt.Color(204, 204, 204));</w:t>
      </w:r>
    </w:p>
    <w:p w:rsidR="00AA0018" w:rsidRPr="00797F57" w:rsidRDefault="00AA0018" w:rsidP="00AA0018">
      <w:pPr>
        <w:pStyle w:val="Sinespaciado"/>
      </w:pPr>
      <w:r w:rsidRPr="00797F57">
        <w:t xml:space="preserve">        jButton2.setFont(new java.awt.Font("Tahoma", 1, 11)); // NOI18N</w:t>
      </w:r>
    </w:p>
    <w:p w:rsidR="00AA0018" w:rsidRPr="00797F57" w:rsidRDefault="00AA0018" w:rsidP="00AA0018">
      <w:pPr>
        <w:pStyle w:val="Sinespaciado"/>
      </w:pPr>
      <w:r w:rsidRPr="00797F57">
        <w:t xml:space="preserve">        jButton2.setForeground(new java.awt.Color(0, 51, 255));</w:t>
      </w:r>
    </w:p>
    <w:p w:rsidR="00AA0018" w:rsidRPr="00797F57" w:rsidRDefault="00AA0018" w:rsidP="00AA0018">
      <w:pPr>
        <w:pStyle w:val="Sinespaciado"/>
      </w:pPr>
      <w:r w:rsidRPr="00797F57">
        <w:t xml:space="preserve">        jButton2.setIcon(new javax.swing.ImageIcon("C:\\Users\\DAN\\Desktop\\vodka.jpg")); // NOI18N</w:t>
      </w:r>
    </w:p>
    <w:p w:rsidR="00AA0018" w:rsidRPr="00797F57" w:rsidRDefault="00AA0018" w:rsidP="00AA0018">
      <w:pPr>
        <w:pStyle w:val="Sinespaciado"/>
      </w:pPr>
      <w:r w:rsidRPr="00797F57">
        <w:t xml:space="preserve">        jButton2.setText("VODKA ");</w:t>
      </w:r>
    </w:p>
    <w:p w:rsidR="00AA0018" w:rsidRPr="00797F57" w:rsidRDefault="00AA0018" w:rsidP="00AA0018">
      <w:pPr>
        <w:pStyle w:val="Sinespaciado"/>
      </w:pPr>
      <w:r w:rsidRPr="00797F57">
        <w:t xml:space="preserve">        jButton2.addActionListener(new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jButton2ActionPerformed(evt);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jPanel1.add(jButton2);</w:t>
      </w:r>
    </w:p>
    <w:p w:rsidR="00AA0018" w:rsidRPr="00797F57" w:rsidRDefault="00AA0018" w:rsidP="00AA0018">
      <w:pPr>
        <w:pStyle w:val="Sinespaciado"/>
      </w:pPr>
      <w:r w:rsidRPr="00797F57">
        <w:t xml:space="preserve">        jButton2.setBounds(650, 120, 280, 170);</w:t>
      </w:r>
    </w:p>
    <w:p w:rsidR="00AA0018" w:rsidRPr="00797F57" w:rsidRDefault="00AA0018" w:rsidP="00AA0018">
      <w:pPr>
        <w:pStyle w:val="Sinespaciado"/>
      </w:pPr>
    </w:p>
    <w:p w:rsidR="00AA0018" w:rsidRPr="00797F57" w:rsidRDefault="00AA0018" w:rsidP="00AA0018">
      <w:pPr>
        <w:pStyle w:val="Sinespaciado"/>
      </w:pPr>
      <w:r w:rsidRPr="00797F57">
        <w:t xml:space="preserve">        jButton1.setBackground(new java.awt.Color(204, 204, 204));</w:t>
      </w:r>
    </w:p>
    <w:p w:rsidR="00AA0018" w:rsidRPr="00797F57" w:rsidRDefault="00AA0018" w:rsidP="00AA0018">
      <w:pPr>
        <w:pStyle w:val="Sinespaciado"/>
      </w:pPr>
      <w:r w:rsidRPr="00797F57">
        <w:t xml:space="preserve">        jButton1.setFont(new java.awt.Font("Tahoma", 1, 11)); // NOI18N</w:t>
      </w:r>
    </w:p>
    <w:p w:rsidR="00AA0018" w:rsidRPr="00797F57" w:rsidRDefault="00AA0018" w:rsidP="00AA0018">
      <w:pPr>
        <w:pStyle w:val="Sinespaciado"/>
      </w:pPr>
      <w:r w:rsidRPr="00797F57">
        <w:t xml:space="preserve">        jButton1.setForeground(new java.awt.Color(0, 0, 255));</w:t>
      </w:r>
    </w:p>
    <w:p w:rsidR="00AA0018" w:rsidRPr="00797F57" w:rsidRDefault="00AA0018" w:rsidP="00AA0018">
      <w:pPr>
        <w:pStyle w:val="Sinespaciado"/>
      </w:pPr>
      <w:r w:rsidRPr="00797F57">
        <w:t xml:space="preserve">        jButton1.setIcon(new javax.swing.ImageIcon("C:\\Users\\DAN\\Desktop\\coctel-cuba-libre-7612004.jpg")); // NOI18N</w:t>
      </w:r>
    </w:p>
    <w:p w:rsidR="00AA0018" w:rsidRPr="00797F57" w:rsidRDefault="00AA0018" w:rsidP="00AA0018">
      <w:pPr>
        <w:pStyle w:val="Sinespaciado"/>
      </w:pPr>
      <w:r w:rsidRPr="00797F57">
        <w:t xml:space="preserve">        jButton1.setText("CUBA LIBRE  ");</w:t>
      </w:r>
    </w:p>
    <w:p w:rsidR="00AA0018" w:rsidRPr="00797F57" w:rsidRDefault="00AA0018" w:rsidP="00AA0018">
      <w:pPr>
        <w:pStyle w:val="Sinespaciado"/>
      </w:pPr>
      <w:r w:rsidRPr="00797F57">
        <w:t xml:space="preserve">        jButton1.setOpaque(false);</w:t>
      </w:r>
    </w:p>
    <w:p w:rsidR="00AA0018" w:rsidRPr="00797F57" w:rsidRDefault="00AA0018" w:rsidP="00AA0018">
      <w:pPr>
        <w:pStyle w:val="Sinespaciado"/>
      </w:pPr>
      <w:r w:rsidRPr="00797F57">
        <w:t xml:space="preserve">        jButton1.addActionListener(new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jButton1ActionPerformed(evt);</w:t>
      </w:r>
    </w:p>
    <w:p w:rsidR="00AA0018" w:rsidRPr="00797F57" w:rsidRDefault="00AA0018" w:rsidP="00AA0018">
      <w:pPr>
        <w:pStyle w:val="Sinespaciado"/>
      </w:pPr>
      <w:r w:rsidRPr="00797F57">
        <w:lastRenderedPageBreak/>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jPanel1.add(jButton1);</w:t>
      </w:r>
    </w:p>
    <w:p w:rsidR="00AA0018" w:rsidRPr="00797F57" w:rsidRDefault="00AA0018" w:rsidP="00AA0018">
      <w:pPr>
        <w:pStyle w:val="Sinespaciado"/>
      </w:pPr>
      <w:r w:rsidRPr="00797F57">
        <w:t xml:space="preserve">        jButton1.setBounds(1060, 310, 285, 170);</w:t>
      </w:r>
    </w:p>
    <w:p w:rsidR="00AA0018" w:rsidRPr="00797F57" w:rsidRDefault="00AA0018" w:rsidP="00AA0018">
      <w:pPr>
        <w:pStyle w:val="Sinespaciado"/>
      </w:pPr>
    </w:p>
    <w:p w:rsidR="00AA0018" w:rsidRPr="00797F57" w:rsidRDefault="00AA0018" w:rsidP="00AA0018">
      <w:pPr>
        <w:pStyle w:val="Sinespaciado"/>
      </w:pPr>
      <w:r w:rsidRPr="00797F57">
        <w:t xml:space="preserve">        jLabel1.setFont(new java.awt.Font("Algerian", 3, 80)); // NOI18N</w:t>
      </w:r>
    </w:p>
    <w:p w:rsidR="00AA0018" w:rsidRPr="00797F57" w:rsidRDefault="00AA0018" w:rsidP="00AA0018">
      <w:pPr>
        <w:pStyle w:val="Sinespaciado"/>
      </w:pPr>
      <w:r w:rsidRPr="00797F57">
        <w:t xml:space="preserve">        jLabel1.setForeground(new java.awt.Color(0, 0, 204));</w:t>
      </w:r>
    </w:p>
    <w:p w:rsidR="00AA0018" w:rsidRPr="00797F57" w:rsidRDefault="00AA0018" w:rsidP="00AA0018">
      <w:pPr>
        <w:pStyle w:val="Sinespaciado"/>
      </w:pPr>
      <w:r w:rsidRPr="00797F57">
        <w:t xml:space="preserve">        jLabel1.setText("ENIBRIATOR");</w:t>
      </w:r>
    </w:p>
    <w:p w:rsidR="00AA0018" w:rsidRPr="00797F57" w:rsidRDefault="00AA0018" w:rsidP="00AA0018">
      <w:pPr>
        <w:pStyle w:val="Sinespaciado"/>
      </w:pPr>
      <w:r w:rsidRPr="00797F57">
        <w:t xml:space="preserve">        jPanel1.add(jLabel1);</w:t>
      </w:r>
    </w:p>
    <w:p w:rsidR="00AA0018" w:rsidRPr="00797F57" w:rsidRDefault="00AA0018" w:rsidP="00AA0018">
      <w:pPr>
        <w:pStyle w:val="Sinespaciado"/>
      </w:pPr>
      <w:r w:rsidRPr="00797F57">
        <w:t xml:space="preserve">        jLabel1.setBounds(520, 10, 520, 100);</w:t>
      </w:r>
    </w:p>
    <w:p w:rsidR="00AA0018" w:rsidRPr="00797F57" w:rsidRDefault="00AA0018" w:rsidP="00AA0018">
      <w:pPr>
        <w:pStyle w:val="Sinespaciado"/>
      </w:pPr>
      <w:r w:rsidRPr="00797F57">
        <w:t xml:space="preserve">        jLabel1.getAccessibleContext().setAccessibleDescription("");</w:t>
      </w:r>
    </w:p>
    <w:p w:rsidR="00AA0018" w:rsidRPr="00797F57" w:rsidRDefault="00AA0018" w:rsidP="00AA0018">
      <w:pPr>
        <w:pStyle w:val="Sinespaciado"/>
      </w:pPr>
    </w:p>
    <w:p w:rsidR="00AA0018" w:rsidRPr="00797F57" w:rsidRDefault="00AA0018" w:rsidP="00AA0018">
      <w:pPr>
        <w:pStyle w:val="Sinespaciado"/>
      </w:pPr>
      <w:r w:rsidRPr="00797F57">
        <w:t xml:space="preserve">        jButton4.setBackground(new java.awt.Color(204, 204, 204));</w:t>
      </w:r>
    </w:p>
    <w:p w:rsidR="00AA0018" w:rsidRPr="00797F57" w:rsidRDefault="00AA0018" w:rsidP="00AA0018">
      <w:pPr>
        <w:pStyle w:val="Sinespaciado"/>
      </w:pPr>
      <w:r w:rsidRPr="00797F57">
        <w:t xml:space="preserve">        jButton4.setFont(new java.awt.Font("Tahoma", 1, 11)); // NOI18N</w:t>
      </w:r>
    </w:p>
    <w:p w:rsidR="00AA0018" w:rsidRPr="00797F57" w:rsidRDefault="00AA0018" w:rsidP="00AA0018">
      <w:pPr>
        <w:pStyle w:val="Sinespaciado"/>
      </w:pPr>
      <w:r w:rsidRPr="00797F57">
        <w:t xml:space="preserve">        jButton4.setForeground(new java.awt.Color(0, 0, 204));</w:t>
      </w:r>
    </w:p>
    <w:p w:rsidR="00AA0018" w:rsidRPr="00797F57" w:rsidRDefault="00AA0018" w:rsidP="00AA0018">
      <w:pPr>
        <w:pStyle w:val="Sinespaciado"/>
      </w:pPr>
      <w:r w:rsidRPr="00797F57">
        <w:t xml:space="preserve">        jButton4.setIcon(new javax.swing.ImageIcon("C:\\Users\\DAN\\Desktop\\whisk.jpg")); // NOI18N</w:t>
      </w:r>
    </w:p>
    <w:p w:rsidR="00AA0018" w:rsidRPr="00797F57" w:rsidRDefault="00AA0018" w:rsidP="00AA0018">
      <w:pPr>
        <w:pStyle w:val="Sinespaciado"/>
      </w:pPr>
      <w:r w:rsidRPr="00797F57">
        <w:t xml:space="preserve">        jButton4.setText("WHISKEY");</w:t>
      </w:r>
    </w:p>
    <w:p w:rsidR="00AA0018" w:rsidRPr="00797F57" w:rsidRDefault="00AA0018" w:rsidP="00AA0018">
      <w:pPr>
        <w:pStyle w:val="Sinespaciado"/>
      </w:pPr>
      <w:r w:rsidRPr="00797F57">
        <w:t xml:space="preserve">        jButton4.addActionListener(new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jButton4ActionPerformed(evt);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jPanel1.add(jButton4);</w:t>
      </w:r>
    </w:p>
    <w:p w:rsidR="00AA0018" w:rsidRPr="00797F57" w:rsidRDefault="00AA0018" w:rsidP="00AA0018">
      <w:pPr>
        <w:pStyle w:val="Sinespaciado"/>
      </w:pPr>
      <w:r w:rsidRPr="00797F57">
        <w:t xml:space="preserve">        jButton4.setBounds(770, 310, 280, 170);</w:t>
      </w:r>
    </w:p>
    <w:p w:rsidR="00AA0018" w:rsidRPr="00797F57" w:rsidRDefault="00AA0018" w:rsidP="00AA0018">
      <w:pPr>
        <w:pStyle w:val="Sinespaciado"/>
      </w:pPr>
    </w:p>
    <w:p w:rsidR="00AA0018" w:rsidRPr="00797F57" w:rsidRDefault="00AA0018" w:rsidP="00AA0018">
      <w:pPr>
        <w:pStyle w:val="Sinespaciado"/>
      </w:pPr>
      <w:r w:rsidRPr="00797F57">
        <w:t xml:space="preserve">        jButton5.setBackground(new java.awt.Color(204, 204, 204));</w:t>
      </w:r>
    </w:p>
    <w:p w:rsidR="00AA0018" w:rsidRPr="00797F57" w:rsidRDefault="00AA0018" w:rsidP="00AA0018">
      <w:pPr>
        <w:pStyle w:val="Sinespaciado"/>
      </w:pPr>
      <w:r w:rsidRPr="00797F57">
        <w:t xml:space="preserve">        jButton5.setFont(new java.awt.Font("Tahoma", 1, 11)); // NOI18N</w:t>
      </w:r>
    </w:p>
    <w:p w:rsidR="00AA0018" w:rsidRPr="00797F57" w:rsidRDefault="00AA0018" w:rsidP="00AA0018">
      <w:pPr>
        <w:pStyle w:val="Sinespaciado"/>
      </w:pPr>
      <w:r w:rsidRPr="00797F57">
        <w:t xml:space="preserve">        jButton5.setForeground(new java.awt.Color(0, 0, 204));</w:t>
      </w:r>
    </w:p>
    <w:p w:rsidR="00AA0018" w:rsidRPr="00797F57" w:rsidRDefault="00AA0018" w:rsidP="00AA0018">
      <w:pPr>
        <w:pStyle w:val="Sinespaciado"/>
      </w:pPr>
      <w:r w:rsidRPr="00797F57">
        <w:t xml:space="preserve">        jButton5.setIcon(new javax.swing.ImageIcon("C:\\Users\\DAN\\Desktop\\paoma.jpg")); // NOI18N</w:t>
      </w:r>
    </w:p>
    <w:p w:rsidR="00AA0018" w:rsidRPr="00797F57" w:rsidRDefault="00AA0018" w:rsidP="00AA0018">
      <w:pPr>
        <w:pStyle w:val="Sinespaciado"/>
      </w:pPr>
      <w:r w:rsidRPr="00797F57">
        <w:t xml:space="preserve">        jButton5.setText("PALOMA");</w:t>
      </w:r>
    </w:p>
    <w:p w:rsidR="00AA0018" w:rsidRPr="00797F57" w:rsidRDefault="00AA0018" w:rsidP="00AA0018">
      <w:pPr>
        <w:pStyle w:val="Sinespaciado"/>
      </w:pPr>
      <w:r w:rsidRPr="00797F57">
        <w:t xml:space="preserve">        jButton5.addActionListener(new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jButton5ActionPerformed(evt);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jPanel1.add(jButton5);</w:t>
      </w:r>
    </w:p>
    <w:p w:rsidR="00AA0018" w:rsidRPr="00797F57" w:rsidRDefault="00AA0018" w:rsidP="00AA0018">
      <w:pPr>
        <w:pStyle w:val="Sinespaciado"/>
      </w:pPr>
      <w:r w:rsidRPr="00797F57">
        <w:t xml:space="preserve">        jButton5.setBounds(470, 310, 290, 170);</w:t>
      </w:r>
    </w:p>
    <w:p w:rsidR="00AA0018" w:rsidRPr="00797F57" w:rsidRDefault="00AA0018" w:rsidP="00AA0018">
      <w:pPr>
        <w:pStyle w:val="Sinespaciado"/>
      </w:pPr>
      <w:r w:rsidRPr="00797F57">
        <w:t xml:space="preserve">        jPanel1.add(buscar);</w:t>
      </w:r>
    </w:p>
    <w:p w:rsidR="00AA0018" w:rsidRPr="00797F57" w:rsidRDefault="00AA0018" w:rsidP="00AA0018">
      <w:pPr>
        <w:pStyle w:val="Sinespaciado"/>
      </w:pPr>
      <w:r w:rsidRPr="00797F57">
        <w:t xml:space="preserve">        buscar.setBounds(10, 60, 150, 30);</w:t>
      </w:r>
    </w:p>
    <w:p w:rsidR="00AA0018" w:rsidRPr="00797F57" w:rsidRDefault="00AA0018" w:rsidP="00AA0018">
      <w:pPr>
        <w:pStyle w:val="Sinespaciado"/>
      </w:pPr>
    </w:p>
    <w:p w:rsidR="00AA0018" w:rsidRPr="00797F57" w:rsidRDefault="00AA0018" w:rsidP="00AA0018">
      <w:pPr>
        <w:pStyle w:val="Sinespaciado"/>
      </w:pPr>
      <w:r w:rsidRPr="00797F57">
        <w:t xml:space="preserve">        tbproduc.setBackground(new java.awt.Color(255, 153, 0));</w:t>
      </w:r>
    </w:p>
    <w:p w:rsidR="00AA0018" w:rsidRPr="00797F57" w:rsidRDefault="00AA0018" w:rsidP="00AA0018">
      <w:pPr>
        <w:pStyle w:val="Sinespaciado"/>
      </w:pPr>
      <w:r w:rsidRPr="00797F57">
        <w:t xml:space="preserve">        tbproduc.setModel(new javax.swing.table.DefaultTableModel(</w:t>
      </w:r>
    </w:p>
    <w:p w:rsidR="00AA0018" w:rsidRPr="00797F57" w:rsidRDefault="00AA0018" w:rsidP="00AA0018">
      <w:pPr>
        <w:pStyle w:val="Sinespaciado"/>
      </w:pPr>
      <w:r w:rsidRPr="00797F57">
        <w:t xml:space="preserve">            new Object [][] {</w:t>
      </w:r>
    </w:p>
    <w:p w:rsidR="00AA0018" w:rsidRPr="00797F57" w:rsidRDefault="00AA0018" w:rsidP="00AA0018">
      <w:pPr>
        <w:pStyle w:val="Sinespaciado"/>
      </w:pP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new String [] {</w:t>
      </w:r>
    </w:p>
    <w:p w:rsidR="00AA0018" w:rsidRPr="00797F57" w:rsidRDefault="00AA0018" w:rsidP="00AA0018">
      <w:pPr>
        <w:pStyle w:val="Sinespaciado"/>
      </w:pP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jScrollPane1.setViewportView(tbproduc);</w:t>
      </w:r>
    </w:p>
    <w:p w:rsidR="00AA0018" w:rsidRPr="00797F57" w:rsidRDefault="00AA0018" w:rsidP="00AA0018">
      <w:pPr>
        <w:pStyle w:val="Sinespaciado"/>
      </w:pPr>
    </w:p>
    <w:p w:rsidR="00AA0018" w:rsidRPr="00797F57" w:rsidRDefault="00AA0018" w:rsidP="00AA0018">
      <w:pPr>
        <w:pStyle w:val="Sinespaciado"/>
      </w:pPr>
      <w:r w:rsidRPr="00797F57">
        <w:t xml:space="preserve">        jPanel1.add(jScrollPane1);</w:t>
      </w:r>
    </w:p>
    <w:p w:rsidR="00AA0018" w:rsidRPr="00797F57" w:rsidRDefault="00AA0018" w:rsidP="00AA0018">
      <w:pPr>
        <w:pStyle w:val="Sinespaciado"/>
      </w:pPr>
      <w:r w:rsidRPr="00797F57">
        <w:t xml:space="preserve">        jScrollPane1.setBounds(10, 160, 440, 140);</w:t>
      </w:r>
    </w:p>
    <w:p w:rsidR="00AA0018" w:rsidRPr="00797F57" w:rsidRDefault="00AA0018" w:rsidP="00AA0018">
      <w:pPr>
        <w:pStyle w:val="Sinespaciado"/>
      </w:pPr>
    </w:p>
    <w:p w:rsidR="00AA0018" w:rsidRPr="00797F57" w:rsidRDefault="00AA0018" w:rsidP="00AA0018">
      <w:pPr>
        <w:pStyle w:val="Sinespaciado"/>
      </w:pPr>
      <w:r w:rsidRPr="00797F57">
        <w:t xml:space="preserve">        jButton3.setIcon(new javax.swing.ImageIcon("C:\\Users\\DAN\\Desktop\\BUS.jpg")); // NOI18N</w:t>
      </w:r>
    </w:p>
    <w:p w:rsidR="00AA0018" w:rsidRPr="00797F57" w:rsidRDefault="00AA0018" w:rsidP="00AA0018">
      <w:pPr>
        <w:pStyle w:val="Sinespaciado"/>
      </w:pPr>
      <w:r w:rsidRPr="00797F57">
        <w:t xml:space="preserve">        jButton3.addActionListener(new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jButton3ActionPerformed(evt);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jPanel1.add(jButton3);</w:t>
      </w:r>
    </w:p>
    <w:p w:rsidR="00AA0018" w:rsidRPr="00797F57" w:rsidRDefault="00AA0018" w:rsidP="00AA0018">
      <w:pPr>
        <w:pStyle w:val="Sinespaciado"/>
      </w:pPr>
      <w:r w:rsidRPr="00797F57">
        <w:t xml:space="preserve">        jButton3.setBounds(170, 40, 150, 70);</w:t>
      </w:r>
    </w:p>
    <w:p w:rsidR="00AA0018" w:rsidRPr="00797F57" w:rsidRDefault="00AA0018" w:rsidP="00AA0018">
      <w:pPr>
        <w:pStyle w:val="Sinespaciado"/>
      </w:pPr>
    </w:p>
    <w:p w:rsidR="00AA0018" w:rsidRPr="00797F57" w:rsidRDefault="00AA0018" w:rsidP="00AA0018">
      <w:pPr>
        <w:pStyle w:val="Sinespaciado"/>
      </w:pPr>
      <w:r w:rsidRPr="00797F57">
        <w:t xml:space="preserve">        jButton7.setIcon(new javax.swing.ImageIcon("C:\\Users\\DAN\\Desktop\\wheel_all-shows.png")); // NOI18N</w:t>
      </w:r>
    </w:p>
    <w:p w:rsidR="00AA0018" w:rsidRPr="00797F57" w:rsidRDefault="00AA0018" w:rsidP="00AA0018">
      <w:pPr>
        <w:pStyle w:val="Sinespaciado"/>
      </w:pPr>
      <w:r w:rsidRPr="00797F57">
        <w:t xml:space="preserve">        jButton7.addActionListener(new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jButton7ActionPerformed(evt);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jPanel1.add(jButton7);</w:t>
      </w:r>
    </w:p>
    <w:p w:rsidR="00AA0018" w:rsidRPr="00797F57" w:rsidRDefault="00AA0018" w:rsidP="00AA0018">
      <w:pPr>
        <w:pStyle w:val="Sinespaciado"/>
      </w:pPr>
      <w:r w:rsidRPr="00797F57">
        <w:t xml:space="preserve">        jButton7.setBounds(340, 20, 110, 120);</w:t>
      </w:r>
    </w:p>
    <w:p w:rsidR="00AA0018" w:rsidRPr="00797F57" w:rsidRDefault="00AA0018" w:rsidP="00AA0018">
      <w:pPr>
        <w:pStyle w:val="Sinespaciado"/>
      </w:pPr>
    </w:p>
    <w:p w:rsidR="00AA0018" w:rsidRPr="00797F57" w:rsidRDefault="00AA0018" w:rsidP="00AA0018">
      <w:pPr>
        <w:pStyle w:val="Sinespaciado"/>
      </w:pPr>
      <w:r w:rsidRPr="00797F57">
        <w:t xml:space="preserve">        jButton6.setBackground(new java.awt.Color(204, 204, 204));</w:t>
      </w:r>
    </w:p>
    <w:p w:rsidR="00AA0018" w:rsidRPr="00797F57" w:rsidRDefault="00AA0018" w:rsidP="00AA0018">
      <w:pPr>
        <w:pStyle w:val="Sinespaciado"/>
      </w:pPr>
      <w:r w:rsidRPr="00797F57">
        <w:t xml:space="preserve">        jButton6.setFont(new java.awt.Font("Tahoma", 1, 11)); // NOI18N</w:t>
      </w:r>
    </w:p>
    <w:p w:rsidR="00AA0018" w:rsidRPr="00797F57" w:rsidRDefault="00AA0018" w:rsidP="00AA0018">
      <w:pPr>
        <w:pStyle w:val="Sinespaciado"/>
      </w:pPr>
      <w:r w:rsidRPr="00797F57">
        <w:t xml:space="preserve">        jButton6.setForeground(new java.awt.Color(0, 0, 255));</w:t>
      </w:r>
    </w:p>
    <w:p w:rsidR="00AA0018" w:rsidRPr="00797F57" w:rsidRDefault="00AA0018" w:rsidP="00AA0018">
      <w:pPr>
        <w:pStyle w:val="Sinespaciado"/>
      </w:pPr>
      <w:r w:rsidRPr="00797F57">
        <w:t xml:space="preserve">        jButton6.setIcon(new javax.swing.ImageIcon("C:\\Users\\DAN\\Desktop\\caballiu.jpg")); // NOI18N</w:t>
      </w:r>
    </w:p>
    <w:p w:rsidR="00AA0018" w:rsidRPr="00797F57" w:rsidRDefault="00AA0018" w:rsidP="00AA0018">
      <w:pPr>
        <w:pStyle w:val="Sinespaciado"/>
      </w:pPr>
      <w:r w:rsidRPr="00797F57">
        <w:t xml:space="preserve">        jButton6.setText("CABALLITO");</w:t>
      </w:r>
    </w:p>
    <w:p w:rsidR="00AA0018" w:rsidRPr="00797F57" w:rsidRDefault="00AA0018" w:rsidP="00AA0018">
      <w:pPr>
        <w:pStyle w:val="Sinespaciado"/>
      </w:pPr>
      <w:r w:rsidRPr="00797F57">
        <w:t xml:space="preserve">        jButton6.addActionListener(new java.awt.event.ActionListener() {</w:t>
      </w:r>
    </w:p>
    <w:p w:rsidR="00AA0018" w:rsidRPr="00797F57" w:rsidRDefault="00AA0018" w:rsidP="00AA0018">
      <w:pPr>
        <w:pStyle w:val="Sinespaciado"/>
      </w:pPr>
      <w:r w:rsidRPr="00797F57">
        <w:t xml:space="preserve">            public void actionPerformed(java.awt.event.ActionEvent evt) {</w:t>
      </w:r>
    </w:p>
    <w:p w:rsidR="00AA0018" w:rsidRPr="00797F57" w:rsidRDefault="00AA0018" w:rsidP="00AA0018">
      <w:pPr>
        <w:pStyle w:val="Sinespaciado"/>
      </w:pPr>
      <w:r w:rsidRPr="00797F57">
        <w:t xml:space="preserve">                jButton6ActionPerformed(evt);</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jPanel1.add(jButton6);</w:t>
      </w:r>
    </w:p>
    <w:p w:rsidR="00AA0018" w:rsidRPr="00797F57" w:rsidRDefault="00AA0018" w:rsidP="00AA0018">
      <w:pPr>
        <w:pStyle w:val="Sinespaciado"/>
      </w:pPr>
      <w:r w:rsidRPr="00797F57">
        <w:t xml:space="preserve">        jButton6.setBounds(950, 120, 280, 170);</w:t>
      </w:r>
    </w:p>
    <w:p w:rsidR="00AA0018" w:rsidRPr="00797F57" w:rsidRDefault="00AA0018" w:rsidP="00AA0018">
      <w:pPr>
        <w:pStyle w:val="Sinespaciado"/>
      </w:pPr>
    </w:p>
    <w:p w:rsidR="00AA0018" w:rsidRPr="00797F57" w:rsidRDefault="00AA0018" w:rsidP="00AA0018">
      <w:pPr>
        <w:pStyle w:val="Sinespaciado"/>
      </w:pPr>
      <w:r w:rsidRPr="00797F57">
        <w:t xml:space="preserve">        er.setBackground(new java.awt.Color(255, 153, 0));</w:t>
      </w:r>
    </w:p>
    <w:p w:rsidR="00AA0018" w:rsidRPr="00797F57" w:rsidRDefault="00AA0018" w:rsidP="00AA0018">
      <w:pPr>
        <w:pStyle w:val="Sinespaciado"/>
      </w:pPr>
      <w:r w:rsidRPr="00797F57">
        <w:t xml:space="preserve">        er.setModel(new javax.swing.table.DefaultTableModel(</w:t>
      </w:r>
    </w:p>
    <w:p w:rsidR="00AA0018" w:rsidRPr="00797F57" w:rsidRDefault="00AA0018" w:rsidP="00AA0018">
      <w:pPr>
        <w:pStyle w:val="Sinespaciado"/>
      </w:pPr>
      <w:r w:rsidRPr="00797F57">
        <w:t xml:space="preserve">            new Object [][]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lastRenderedPageBreak/>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new String [] {</w:t>
      </w:r>
    </w:p>
    <w:p w:rsidR="00AA0018" w:rsidRPr="00797F57" w:rsidRDefault="00AA0018" w:rsidP="00AA0018">
      <w:pPr>
        <w:pStyle w:val="Sinespaciado"/>
      </w:pP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jScrollPane2.setViewportView(er);</w:t>
      </w:r>
    </w:p>
    <w:p w:rsidR="00AA0018" w:rsidRPr="00797F57" w:rsidRDefault="00AA0018" w:rsidP="00AA0018">
      <w:pPr>
        <w:pStyle w:val="Sinespaciado"/>
      </w:pPr>
    </w:p>
    <w:p w:rsidR="00AA0018" w:rsidRPr="00797F57" w:rsidRDefault="00AA0018" w:rsidP="00AA0018">
      <w:pPr>
        <w:pStyle w:val="Sinespaciado"/>
      </w:pPr>
      <w:r w:rsidRPr="00797F57">
        <w:t xml:space="preserve">        jPanel1.add(jScrollPane2);</w:t>
      </w:r>
    </w:p>
    <w:p w:rsidR="00AA0018" w:rsidRPr="00797F57" w:rsidRDefault="00AA0018" w:rsidP="00AA0018">
      <w:pPr>
        <w:pStyle w:val="Sinespaciado"/>
      </w:pPr>
      <w:r w:rsidRPr="00797F57">
        <w:t xml:space="preserve">        jScrollPane2.setBounds(10, 350, 430, 160);</w:t>
      </w:r>
    </w:p>
    <w:p w:rsidR="00AA0018" w:rsidRPr="00797F57" w:rsidRDefault="00AA0018" w:rsidP="00AA0018">
      <w:pPr>
        <w:pStyle w:val="Sinespaciado"/>
      </w:pPr>
    </w:p>
    <w:p w:rsidR="00AA0018" w:rsidRPr="00797F57" w:rsidRDefault="00AA0018" w:rsidP="00AA0018">
      <w:pPr>
        <w:pStyle w:val="Sinespaciado"/>
      </w:pPr>
      <w:r w:rsidRPr="00797F57">
        <w:t xml:space="preserve">        jLabel2.setFont(new java.awt.Font("Ravie", 1, 12)); // NOI18N</w:t>
      </w:r>
    </w:p>
    <w:p w:rsidR="00AA0018" w:rsidRPr="00797F57" w:rsidRDefault="00AA0018" w:rsidP="00AA0018">
      <w:pPr>
        <w:pStyle w:val="Sinespaciado"/>
      </w:pPr>
      <w:r w:rsidRPr="00797F57">
        <w:t xml:space="preserve">        jLabel2.setForeground(new java.awt.Color(255, 255, 255));</w:t>
      </w:r>
    </w:p>
    <w:p w:rsidR="00AA0018" w:rsidRPr="00797F57" w:rsidRDefault="00AA0018" w:rsidP="00AA0018">
      <w:pPr>
        <w:pStyle w:val="Sinespaciado"/>
      </w:pPr>
      <w:r w:rsidRPr="00797F57">
        <w:t xml:space="preserve">        jLabel2.setText("DANIEL ISLAS CUERO");</w:t>
      </w:r>
    </w:p>
    <w:p w:rsidR="00AA0018" w:rsidRPr="00797F57" w:rsidRDefault="00AA0018" w:rsidP="00AA0018">
      <w:pPr>
        <w:pStyle w:val="Sinespaciado"/>
      </w:pPr>
      <w:r w:rsidRPr="00797F57">
        <w:t xml:space="preserve">        jPanel1.add(jLabel2);</w:t>
      </w:r>
    </w:p>
    <w:p w:rsidR="00AA0018" w:rsidRPr="00797F57" w:rsidRDefault="00AA0018" w:rsidP="00AA0018">
      <w:pPr>
        <w:pStyle w:val="Sinespaciado"/>
      </w:pPr>
      <w:r w:rsidRPr="00797F57">
        <w:t xml:space="preserve">        jLabel2.setBounds(820, 650, 230, 40);</w:t>
      </w:r>
    </w:p>
    <w:p w:rsidR="00AA0018" w:rsidRPr="00797F57" w:rsidRDefault="00AA0018" w:rsidP="00AA0018">
      <w:pPr>
        <w:pStyle w:val="Sinespaciado"/>
      </w:pPr>
    </w:p>
    <w:p w:rsidR="00AA0018" w:rsidRPr="00797F57" w:rsidRDefault="00AA0018" w:rsidP="00AA0018">
      <w:pPr>
        <w:pStyle w:val="Sinespaciado"/>
      </w:pPr>
      <w:r w:rsidRPr="00797F57">
        <w:t xml:space="preserve">        jLabel3.setBackground(new java.awt.Color(153, 255, 255));</w:t>
      </w:r>
    </w:p>
    <w:p w:rsidR="00AA0018" w:rsidRPr="00797F57" w:rsidRDefault="00AA0018" w:rsidP="00AA0018">
      <w:pPr>
        <w:pStyle w:val="Sinespaciado"/>
      </w:pPr>
      <w:r w:rsidRPr="00797F57">
        <w:t xml:space="preserve">        jLabel3.setFont(new java.awt.Font("Tahoma", 1, 14)); // NOI18N</w:t>
      </w:r>
    </w:p>
    <w:p w:rsidR="00AA0018" w:rsidRPr="00797F57" w:rsidRDefault="00AA0018" w:rsidP="00AA0018">
      <w:pPr>
        <w:pStyle w:val="Sinespaciado"/>
      </w:pPr>
      <w:r w:rsidRPr="00797F57">
        <w:t xml:space="preserve">        jLabel3.setForeground(new java.awt.Color(0, 0, 255));</w:t>
      </w:r>
    </w:p>
    <w:p w:rsidR="00AA0018" w:rsidRPr="00797F57" w:rsidRDefault="00AA0018" w:rsidP="00AA0018">
      <w:pPr>
        <w:pStyle w:val="Sinespaciado"/>
        <w:rPr>
          <w:lang w:val="es-ES"/>
        </w:rPr>
      </w:pPr>
      <w:r w:rsidRPr="00797F57">
        <w:t xml:space="preserve">        </w:t>
      </w:r>
      <w:r w:rsidRPr="00797F57">
        <w:rPr>
          <w:lang w:val="es-ES"/>
        </w:rPr>
        <w:t>jLabel3.setText("UNIVERSIDAD PRIVADA DEL ESTADO DE MEXICO");</w:t>
      </w:r>
    </w:p>
    <w:p w:rsidR="00AA0018" w:rsidRPr="00797F57" w:rsidRDefault="00AA0018" w:rsidP="00AA0018">
      <w:pPr>
        <w:pStyle w:val="Sinespaciado"/>
      </w:pPr>
      <w:r w:rsidRPr="00797F57">
        <w:rPr>
          <w:lang w:val="es-ES"/>
        </w:rPr>
        <w:t xml:space="preserve">        </w:t>
      </w:r>
      <w:r w:rsidRPr="00797F57">
        <w:t>jPanel1.add(jLabel3);</w:t>
      </w:r>
    </w:p>
    <w:p w:rsidR="00AA0018" w:rsidRPr="00797F57" w:rsidRDefault="00AA0018" w:rsidP="00AA0018">
      <w:pPr>
        <w:pStyle w:val="Sinespaciado"/>
      </w:pPr>
      <w:r w:rsidRPr="00797F57">
        <w:t xml:space="preserve">        jLabel3.setBounds(720, 680, 370, 20);</w:t>
      </w:r>
    </w:p>
    <w:p w:rsidR="00AA0018" w:rsidRPr="00797F57" w:rsidRDefault="00AA0018" w:rsidP="00AA0018">
      <w:pPr>
        <w:pStyle w:val="Sinespaciado"/>
      </w:pPr>
    </w:p>
    <w:p w:rsidR="00AA0018" w:rsidRPr="00797F57" w:rsidRDefault="00AA0018" w:rsidP="00AA0018">
      <w:pPr>
        <w:pStyle w:val="Sinespaciado"/>
      </w:pPr>
      <w:r w:rsidRPr="00797F57">
        <w:t xml:space="preserve">        jLabel4.setFont(new java.awt.Font("Comic Sans MS", 1, 24)); // NOI18N</w:t>
      </w:r>
    </w:p>
    <w:p w:rsidR="00AA0018" w:rsidRPr="00797F57" w:rsidRDefault="00AA0018" w:rsidP="00AA0018">
      <w:pPr>
        <w:pStyle w:val="Sinespaciado"/>
      </w:pPr>
      <w:r w:rsidRPr="00797F57">
        <w:t xml:space="preserve">        jLabel4.setForeground(new java.awt.Color(255, 153, 0));</w:t>
      </w:r>
    </w:p>
    <w:p w:rsidR="00AA0018" w:rsidRPr="00797F57" w:rsidRDefault="00AA0018" w:rsidP="00AA0018">
      <w:pPr>
        <w:pStyle w:val="Sinespaciado"/>
      </w:pPr>
      <w:r w:rsidRPr="00797F57">
        <w:t xml:space="preserve">        jLabel4.setText("BEBIDAS HECHAS");</w:t>
      </w:r>
    </w:p>
    <w:p w:rsidR="00AA0018" w:rsidRPr="00797F57" w:rsidRDefault="00AA0018" w:rsidP="00AA0018">
      <w:pPr>
        <w:pStyle w:val="Sinespaciado"/>
      </w:pPr>
      <w:r w:rsidRPr="00797F57">
        <w:t xml:space="preserve">        jPanel1.add(jLabel4);</w:t>
      </w:r>
    </w:p>
    <w:p w:rsidR="00AA0018" w:rsidRPr="00797F57" w:rsidRDefault="00AA0018" w:rsidP="00AA0018">
      <w:pPr>
        <w:pStyle w:val="Sinespaciado"/>
      </w:pPr>
      <w:r w:rsidRPr="00797F57">
        <w:t xml:space="preserve">        jLabel4.setBounds(120, 310, 240, 34);</w:t>
      </w:r>
    </w:p>
    <w:p w:rsidR="00AA0018" w:rsidRPr="00797F57" w:rsidRDefault="00AA0018" w:rsidP="00AA0018">
      <w:pPr>
        <w:pStyle w:val="Sinespaciado"/>
      </w:pPr>
    </w:p>
    <w:p w:rsidR="00AA0018" w:rsidRPr="00797F57" w:rsidRDefault="00AA0018" w:rsidP="00AA0018">
      <w:pPr>
        <w:pStyle w:val="Sinespaciado"/>
      </w:pPr>
      <w:r w:rsidRPr="00797F57">
        <w:t xml:space="preserve">        jLabel5.setIcon(new javax.swing.ImageIcon("C:\\Users\\DAN\\Desktop\\american-bar-nightflys-19to1.jpeg")); // NOI18N</w:t>
      </w:r>
    </w:p>
    <w:p w:rsidR="00AA0018" w:rsidRPr="00797F57" w:rsidRDefault="00AA0018" w:rsidP="00AA0018">
      <w:pPr>
        <w:pStyle w:val="Sinespaciado"/>
      </w:pPr>
      <w:r w:rsidRPr="00797F57">
        <w:t xml:space="preserve">        jPanel1.add(jLabel5);</w:t>
      </w:r>
    </w:p>
    <w:p w:rsidR="00AA0018" w:rsidRPr="00797F57" w:rsidRDefault="00AA0018" w:rsidP="00AA0018">
      <w:pPr>
        <w:pStyle w:val="Sinespaciado"/>
      </w:pPr>
      <w:r w:rsidRPr="00797F57">
        <w:t xml:space="preserve">        jLabel5.setBounds(-30, -10, 1480, 740);</w:t>
      </w:r>
    </w:p>
    <w:p w:rsidR="00AA0018" w:rsidRPr="00797F57" w:rsidRDefault="00AA0018" w:rsidP="00AA0018">
      <w:pPr>
        <w:pStyle w:val="Sinespaciado"/>
      </w:pPr>
    </w:p>
    <w:p w:rsidR="00AA0018" w:rsidRPr="00797F57" w:rsidRDefault="00AA0018" w:rsidP="00AA0018">
      <w:pPr>
        <w:pStyle w:val="Sinespaciado"/>
      </w:pPr>
      <w:r w:rsidRPr="00797F57">
        <w:t xml:space="preserve">        jLabel6.setText("jLabel6");</w:t>
      </w:r>
    </w:p>
    <w:p w:rsidR="00AA0018" w:rsidRPr="00797F57" w:rsidRDefault="00AA0018" w:rsidP="00AA0018">
      <w:pPr>
        <w:pStyle w:val="Sinespaciado"/>
      </w:pPr>
      <w:r w:rsidRPr="00797F57">
        <w:t xml:space="preserve">        jPanel1.add(jLabel6);</w:t>
      </w:r>
    </w:p>
    <w:p w:rsidR="00AA0018" w:rsidRPr="00797F57" w:rsidRDefault="00AA0018" w:rsidP="00AA0018">
      <w:pPr>
        <w:pStyle w:val="Sinespaciado"/>
      </w:pPr>
      <w:r w:rsidRPr="00797F57">
        <w:t xml:space="preserve">        jLabel6.setBounds(530, 540, 160, 90);</w:t>
      </w:r>
    </w:p>
    <w:p w:rsidR="00AA0018" w:rsidRPr="00797F57" w:rsidRDefault="00AA0018" w:rsidP="00AA0018">
      <w:pPr>
        <w:pStyle w:val="Sinespaciado"/>
      </w:pPr>
    </w:p>
    <w:p w:rsidR="00AA0018" w:rsidRPr="00797F57" w:rsidRDefault="00AA0018" w:rsidP="00AA0018">
      <w:pPr>
        <w:pStyle w:val="Sinespaciado"/>
      </w:pPr>
      <w:r w:rsidRPr="00797F57">
        <w:t xml:space="preserve">        jLabel7.setText("jLabel7");</w:t>
      </w:r>
    </w:p>
    <w:p w:rsidR="00AA0018" w:rsidRPr="00797F57" w:rsidRDefault="00AA0018" w:rsidP="00AA0018">
      <w:pPr>
        <w:pStyle w:val="Sinespaciado"/>
      </w:pPr>
      <w:r w:rsidRPr="00797F57">
        <w:t xml:space="preserve">        jPanel1.add(jLabel7);</w:t>
      </w:r>
    </w:p>
    <w:p w:rsidR="00AA0018" w:rsidRPr="00797F57" w:rsidRDefault="00AA0018" w:rsidP="00AA0018">
      <w:pPr>
        <w:pStyle w:val="Sinespaciado"/>
      </w:pPr>
      <w:r w:rsidRPr="00797F57">
        <w:t xml:space="preserve">        jLabel7.setBounds(600, 530, 34, 14);</w:t>
      </w:r>
    </w:p>
    <w:p w:rsidR="00AA0018" w:rsidRPr="00797F57" w:rsidRDefault="00AA0018" w:rsidP="00AA0018">
      <w:pPr>
        <w:pStyle w:val="Sinespaciado"/>
      </w:pPr>
    </w:p>
    <w:p w:rsidR="00AA0018" w:rsidRPr="00797F57" w:rsidRDefault="00AA0018" w:rsidP="00AA0018">
      <w:pPr>
        <w:pStyle w:val="Sinespaciado"/>
      </w:pPr>
      <w:r w:rsidRPr="00797F57">
        <w:t xml:space="preserve">        javax.swing.GroupLayout layout = new javax.swing.GroupLayout(getContentPane());</w:t>
      </w:r>
    </w:p>
    <w:p w:rsidR="00AA0018" w:rsidRPr="00797F57" w:rsidRDefault="00AA0018" w:rsidP="00AA0018">
      <w:pPr>
        <w:pStyle w:val="Sinespaciado"/>
      </w:pPr>
      <w:r w:rsidRPr="00797F57">
        <w:t xml:space="preserve">        getContentPane().setLayout(layout);</w:t>
      </w:r>
    </w:p>
    <w:p w:rsidR="00AA0018" w:rsidRPr="00797F57" w:rsidRDefault="00AA0018" w:rsidP="00AA0018">
      <w:pPr>
        <w:pStyle w:val="Sinespaciado"/>
      </w:pPr>
      <w:r w:rsidRPr="00797F57">
        <w:t xml:space="preserve">        layout.setHorizontalGroup(</w:t>
      </w:r>
    </w:p>
    <w:p w:rsidR="00AA0018" w:rsidRPr="00797F57" w:rsidRDefault="00AA0018" w:rsidP="00AA0018">
      <w:pPr>
        <w:pStyle w:val="Sinespaciado"/>
      </w:pPr>
      <w:r w:rsidRPr="00797F57">
        <w:lastRenderedPageBreak/>
        <w:t xml:space="preserve">            layout.createParallelGroup(javax.swing.GroupLayout.Alignment.LEADING)</w:t>
      </w:r>
    </w:p>
    <w:p w:rsidR="00AA0018" w:rsidRPr="00797F57" w:rsidRDefault="00AA0018" w:rsidP="00AA0018">
      <w:pPr>
        <w:pStyle w:val="Sinespaciado"/>
      </w:pPr>
      <w:r w:rsidRPr="00797F57">
        <w:t xml:space="preserve">            .addGroup(layout.createSequentialGroup()</w:t>
      </w:r>
    </w:p>
    <w:p w:rsidR="00AA0018" w:rsidRPr="00797F57" w:rsidRDefault="00AA0018" w:rsidP="00AA0018">
      <w:pPr>
        <w:pStyle w:val="Sinespaciado"/>
      </w:pPr>
      <w:r w:rsidRPr="00797F57">
        <w:t xml:space="preserve">                .addComponent(jPanel1, javax.swing.GroupLayout.PREFERRED_SIZE, 1376, javax.swing.GroupLayout.PREFERRED_SIZE)</w:t>
      </w:r>
    </w:p>
    <w:p w:rsidR="00AA0018" w:rsidRPr="00797F57" w:rsidRDefault="00AA0018" w:rsidP="00AA0018">
      <w:pPr>
        <w:pStyle w:val="Sinespaciado"/>
      </w:pPr>
      <w:r w:rsidRPr="00797F57">
        <w:t xml:space="preserve">                .addGap(0, 42, Short.MAX_VALUE))</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layout.setVerticalGroup(</w:t>
      </w:r>
    </w:p>
    <w:p w:rsidR="00AA0018" w:rsidRPr="00797F57" w:rsidRDefault="00AA0018" w:rsidP="00AA0018">
      <w:pPr>
        <w:pStyle w:val="Sinespaciado"/>
      </w:pPr>
      <w:r w:rsidRPr="00797F57">
        <w:t xml:space="preserve">            layout.createParallelGroup(javax.swing.GroupLayout.Alignment.LEADING)</w:t>
      </w:r>
    </w:p>
    <w:p w:rsidR="00AA0018" w:rsidRPr="00797F57" w:rsidRDefault="00AA0018" w:rsidP="00AA0018">
      <w:pPr>
        <w:pStyle w:val="Sinespaciado"/>
      </w:pPr>
      <w:r w:rsidRPr="00797F57">
        <w:t xml:space="preserve">            .addComponent(jPanel1, javax.swing.GroupLayout.DEFAULT_SIZE, 765, Short.MAX_VALUE)</w:t>
      </w:r>
    </w:p>
    <w:p w:rsidR="00AA0018" w:rsidRPr="00797F57" w:rsidRDefault="00AA0018" w:rsidP="00AA0018">
      <w:pPr>
        <w:pStyle w:val="Sinespaciado"/>
      </w:pPr>
      <w:r w:rsidRPr="00797F57">
        <w:t xml:space="preserve">        );</w:t>
      </w:r>
    </w:p>
    <w:p w:rsidR="00AA0018" w:rsidRPr="00797F57" w:rsidRDefault="00AA0018" w:rsidP="00AA0018">
      <w:pPr>
        <w:pStyle w:val="Sinespaciado"/>
      </w:pPr>
    </w:p>
    <w:p w:rsidR="00AA0018" w:rsidRPr="00797F57" w:rsidRDefault="00AA0018" w:rsidP="00AA0018">
      <w:pPr>
        <w:pStyle w:val="Sinespaciado"/>
      </w:pPr>
      <w:r w:rsidRPr="00797F57">
        <w:t xml:space="preserve">        pack();</w:t>
      </w:r>
    </w:p>
    <w:p w:rsidR="00AA0018" w:rsidRPr="00797F57" w:rsidRDefault="00AA0018" w:rsidP="00AA0018">
      <w:pPr>
        <w:pStyle w:val="Sinespaciado"/>
      </w:pPr>
      <w:r w:rsidRPr="00797F57">
        <w:t xml:space="preserve">    }// &lt;/editor-fold&gt;                        </w:t>
      </w:r>
    </w:p>
    <w:p w:rsidR="00AA0018" w:rsidRPr="00797F57" w:rsidRDefault="00AA0018" w:rsidP="00AA0018">
      <w:pPr>
        <w:pStyle w:val="Sinespaciado"/>
      </w:pPr>
    </w:p>
    <w:p w:rsidR="00AA0018" w:rsidRPr="00797F57" w:rsidRDefault="00AA0018" w:rsidP="00AA0018">
      <w:pPr>
        <w:pStyle w:val="Sinespaciado"/>
      </w:pPr>
      <w:r w:rsidRPr="00797F57">
        <w:t xml:space="preserve">    private void jButton1ActionPerformed(java.awt.event.ActionEvent evt) {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rPr>
          <w:lang w:val="es-ES"/>
        </w:rPr>
      </w:pPr>
      <w:r w:rsidRPr="00797F57">
        <w:t xml:space="preserve">        </w:t>
      </w:r>
      <w:r w:rsidRPr="00797F57">
        <w:rPr>
          <w:lang w:val="es-ES"/>
        </w:rPr>
        <w:t>try {</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rPr>
          <w:lang w:val="es-ES"/>
        </w:rPr>
      </w:pPr>
      <w:r w:rsidRPr="00797F57">
        <w:rPr>
          <w:lang w:val="es-ES"/>
        </w:rPr>
        <w:t xml:space="preserve">             Calendar calendario = Calendar.getInstance();</w:t>
      </w:r>
    </w:p>
    <w:p w:rsidR="00AA0018" w:rsidRPr="00797F57" w:rsidRDefault="00AA0018" w:rsidP="00AA0018">
      <w:pPr>
        <w:pStyle w:val="Sinespaciado"/>
        <w:rPr>
          <w:lang w:val="es-ES"/>
        </w:rPr>
      </w:pPr>
      <w:r w:rsidRPr="00797F57">
        <w:rPr>
          <w:lang w:val="es-ES"/>
        </w:rPr>
        <w:t xml:space="preserve">        String e = "CUBA LIBRE";</w:t>
      </w:r>
    </w:p>
    <w:p w:rsidR="00AA0018" w:rsidRPr="00797F57" w:rsidRDefault="00AA0018" w:rsidP="00AA0018">
      <w:pPr>
        <w:pStyle w:val="Sinespaciado"/>
        <w:rPr>
          <w:lang w:val="es-ES"/>
        </w:rPr>
      </w:pPr>
      <w:r w:rsidRPr="00797F57">
        <w:rPr>
          <w:lang w:val="es-ES"/>
        </w:rPr>
        <w:t xml:space="preserve">        int hora, min, seg, d, m, a;</w:t>
      </w:r>
    </w:p>
    <w:p w:rsidR="00AA0018" w:rsidRPr="00797F57" w:rsidRDefault="00AA0018" w:rsidP="00AA0018">
      <w:pPr>
        <w:pStyle w:val="Sinespaciado"/>
      </w:pPr>
      <w:r w:rsidRPr="00797F57">
        <w:rPr>
          <w:lang w:val="es-ES"/>
        </w:rPr>
        <w:t xml:space="preserve">            </w:t>
      </w:r>
      <w:r w:rsidRPr="00797F57">
        <w:t>d = calendario.get(Calendar.DATE);</w:t>
      </w:r>
    </w:p>
    <w:p w:rsidR="00AA0018" w:rsidRPr="00797F57" w:rsidRDefault="00AA0018" w:rsidP="00AA0018">
      <w:pPr>
        <w:pStyle w:val="Sinespaciado"/>
      </w:pPr>
      <w:r w:rsidRPr="00797F57">
        <w:t xml:space="preserve">        m = calendario.get(Calendar.MONTH);</w:t>
      </w:r>
    </w:p>
    <w:p w:rsidR="00AA0018" w:rsidRPr="00797F57" w:rsidRDefault="00AA0018" w:rsidP="00AA0018">
      <w:pPr>
        <w:pStyle w:val="Sinespaciado"/>
      </w:pPr>
      <w:r w:rsidRPr="00797F57">
        <w:t xml:space="preserve">        a = calendario.get(Calendar.YEAR);</w:t>
      </w:r>
    </w:p>
    <w:p w:rsidR="00AA0018" w:rsidRPr="00797F57" w:rsidRDefault="00AA0018" w:rsidP="00AA0018">
      <w:pPr>
        <w:pStyle w:val="Sinespaciado"/>
      </w:pPr>
      <w:r w:rsidRPr="00797F57">
        <w:t xml:space="preserve">        hora = calendario.get(Calendar.HOUR_OF_DAY);</w:t>
      </w:r>
    </w:p>
    <w:p w:rsidR="00AA0018" w:rsidRPr="00797F57" w:rsidRDefault="00AA0018" w:rsidP="00AA0018">
      <w:pPr>
        <w:pStyle w:val="Sinespaciado"/>
      </w:pPr>
      <w:r w:rsidRPr="00797F57">
        <w:t xml:space="preserve">        min = calendario.get(Calendar.MINUTE);</w:t>
      </w:r>
    </w:p>
    <w:p w:rsidR="00AA0018" w:rsidRPr="00797F57" w:rsidRDefault="00AA0018" w:rsidP="00AA0018">
      <w:pPr>
        <w:pStyle w:val="Sinespaciado"/>
      </w:pPr>
      <w:r w:rsidRPr="00797F57">
        <w:t xml:space="preserve">        seg = calendario.get(Calendar.SECOND);</w:t>
      </w:r>
    </w:p>
    <w:p w:rsidR="00AA0018" w:rsidRPr="00797F57" w:rsidRDefault="00AA0018" w:rsidP="00AA0018">
      <w:pPr>
        <w:pStyle w:val="Sinespaciado"/>
      </w:pPr>
      <w:r w:rsidRPr="00797F57">
        <w:t xml:space="preserve">        PreparedStatement pst = cn.prepareStatement("INSERT INTO he (nom, FECHA, HORA) VALUES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String c = "";</w:t>
      </w:r>
    </w:p>
    <w:p w:rsidR="00AA0018" w:rsidRPr="00797F57" w:rsidRDefault="00AA0018" w:rsidP="00AA0018">
      <w:pPr>
        <w:pStyle w:val="Sinespaciado"/>
      </w:pPr>
      <w:r w:rsidRPr="00797F57">
        <w:t>c = String.valueOf(d);</w:t>
      </w:r>
    </w:p>
    <w:p w:rsidR="00AA0018" w:rsidRPr="00797F57" w:rsidRDefault="00AA0018" w:rsidP="00AA0018">
      <w:pPr>
        <w:pStyle w:val="Sinespaciado"/>
      </w:pPr>
      <w:r w:rsidRPr="00797F57">
        <w:t>c= Integer.toString(d);</w:t>
      </w:r>
    </w:p>
    <w:p w:rsidR="00AA0018" w:rsidRPr="00797F57" w:rsidRDefault="00AA0018" w:rsidP="00AA0018">
      <w:pPr>
        <w:pStyle w:val="Sinespaciado"/>
      </w:pPr>
      <w:r w:rsidRPr="00797F57">
        <w:t>String x = "";</w:t>
      </w:r>
    </w:p>
    <w:p w:rsidR="00AA0018" w:rsidRPr="00797F57" w:rsidRDefault="00AA0018" w:rsidP="00AA0018">
      <w:pPr>
        <w:pStyle w:val="Sinespaciado"/>
      </w:pPr>
      <w:r w:rsidRPr="00797F57">
        <w:t>x = String.valueOf(m);</w:t>
      </w:r>
    </w:p>
    <w:p w:rsidR="00AA0018" w:rsidRPr="00797F57" w:rsidRDefault="00AA0018" w:rsidP="00AA0018">
      <w:pPr>
        <w:pStyle w:val="Sinespaciado"/>
      </w:pPr>
      <w:r w:rsidRPr="00797F57">
        <w:t xml:space="preserve">x= Integer.toString(m);  </w:t>
      </w:r>
    </w:p>
    <w:p w:rsidR="00AA0018" w:rsidRPr="00797F57" w:rsidRDefault="00AA0018" w:rsidP="00AA0018">
      <w:pPr>
        <w:pStyle w:val="Sinespaciado"/>
      </w:pPr>
      <w:r w:rsidRPr="00797F57">
        <w:t>String o = "";</w:t>
      </w:r>
    </w:p>
    <w:p w:rsidR="00AA0018" w:rsidRPr="00797F57" w:rsidRDefault="00AA0018" w:rsidP="00AA0018">
      <w:pPr>
        <w:pStyle w:val="Sinespaciado"/>
      </w:pPr>
      <w:r w:rsidRPr="00797F57">
        <w:t>o = String.valueOf(a);</w:t>
      </w:r>
    </w:p>
    <w:p w:rsidR="00AA0018" w:rsidRPr="00797F57" w:rsidRDefault="00AA0018" w:rsidP="00AA0018">
      <w:pPr>
        <w:pStyle w:val="Sinespaciado"/>
      </w:pPr>
      <w:r w:rsidRPr="00797F57">
        <w:t>o= Integer.toString(a);</w:t>
      </w:r>
    </w:p>
    <w:p w:rsidR="00AA0018" w:rsidRPr="00797F57" w:rsidRDefault="00AA0018" w:rsidP="00AA0018">
      <w:pPr>
        <w:pStyle w:val="Sinespaciado"/>
      </w:pPr>
      <w:r w:rsidRPr="00797F57">
        <w:t>String i = "";</w:t>
      </w:r>
    </w:p>
    <w:p w:rsidR="00AA0018" w:rsidRPr="00797F57" w:rsidRDefault="00AA0018" w:rsidP="00AA0018">
      <w:pPr>
        <w:pStyle w:val="Sinespaciado"/>
      </w:pPr>
      <w:r w:rsidRPr="00797F57">
        <w:t>i = String.valueOf(hora);</w:t>
      </w:r>
    </w:p>
    <w:p w:rsidR="00AA0018" w:rsidRPr="00797F57" w:rsidRDefault="00AA0018" w:rsidP="00AA0018">
      <w:pPr>
        <w:pStyle w:val="Sinespaciado"/>
      </w:pPr>
      <w:r w:rsidRPr="00797F57">
        <w:t>i= Integer.toString(hora);</w:t>
      </w:r>
    </w:p>
    <w:p w:rsidR="00AA0018" w:rsidRPr="00797F57" w:rsidRDefault="00AA0018" w:rsidP="00AA0018">
      <w:pPr>
        <w:pStyle w:val="Sinespaciado"/>
      </w:pPr>
      <w:r w:rsidRPr="00797F57">
        <w:t>String q = "";</w:t>
      </w:r>
    </w:p>
    <w:p w:rsidR="00AA0018" w:rsidRPr="00797F57" w:rsidRDefault="00AA0018" w:rsidP="00AA0018">
      <w:pPr>
        <w:pStyle w:val="Sinespaciado"/>
      </w:pPr>
      <w:r w:rsidRPr="00797F57">
        <w:t>q = String.valueOf(min);</w:t>
      </w:r>
    </w:p>
    <w:p w:rsidR="00AA0018" w:rsidRPr="00797F57" w:rsidRDefault="00AA0018" w:rsidP="00AA0018">
      <w:pPr>
        <w:pStyle w:val="Sinespaciado"/>
      </w:pPr>
      <w:r w:rsidRPr="00797F57">
        <w:t>q= Integer.toString(min);</w:t>
      </w:r>
    </w:p>
    <w:p w:rsidR="00AA0018" w:rsidRPr="00797F57" w:rsidRDefault="00AA0018" w:rsidP="00AA0018">
      <w:pPr>
        <w:pStyle w:val="Sinespaciado"/>
      </w:pPr>
      <w:r w:rsidRPr="00797F57">
        <w:lastRenderedPageBreak/>
        <w:t>String z = "";</w:t>
      </w:r>
    </w:p>
    <w:p w:rsidR="00AA0018" w:rsidRPr="00797F57" w:rsidRDefault="00AA0018" w:rsidP="00AA0018">
      <w:pPr>
        <w:pStyle w:val="Sinespaciado"/>
      </w:pPr>
      <w:r w:rsidRPr="00797F57">
        <w:t>z = String.valueOf(seg);</w:t>
      </w:r>
    </w:p>
    <w:p w:rsidR="00AA0018" w:rsidRPr="00797F57" w:rsidRDefault="00AA0018" w:rsidP="00AA0018">
      <w:pPr>
        <w:pStyle w:val="Sinespaciado"/>
      </w:pPr>
      <w:r w:rsidRPr="00797F57">
        <w:t>z= Integer.toString(seg);</w:t>
      </w:r>
    </w:p>
    <w:p w:rsidR="00AA0018" w:rsidRPr="00797F57" w:rsidRDefault="00AA0018" w:rsidP="00AA0018">
      <w:pPr>
        <w:pStyle w:val="Sinespaciado"/>
      </w:pPr>
      <w:r w:rsidRPr="00797F57">
        <w:t xml:space="preserve">            pst.setString(1, e);</w:t>
      </w:r>
    </w:p>
    <w:p w:rsidR="00AA0018" w:rsidRPr="00797F57" w:rsidRDefault="00AA0018" w:rsidP="00AA0018">
      <w:pPr>
        <w:pStyle w:val="Sinespaciado"/>
      </w:pPr>
      <w:r w:rsidRPr="00797F57">
        <w:t xml:space="preserve">            pst.setString(2, c + "/" + x + "/" + o);</w:t>
      </w:r>
    </w:p>
    <w:p w:rsidR="00AA0018" w:rsidRPr="00797F57" w:rsidRDefault="00AA0018" w:rsidP="00AA0018">
      <w:pPr>
        <w:pStyle w:val="Sinespaciado"/>
      </w:pPr>
      <w:r w:rsidRPr="00797F57">
        <w:t xml:space="preserve">            pst.setString(3, i + ":" + q + ":" + z);</w:t>
      </w:r>
    </w:p>
    <w:p w:rsidR="00AA0018" w:rsidRPr="00797F57" w:rsidRDefault="00AA0018" w:rsidP="00AA0018">
      <w:pPr>
        <w:pStyle w:val="Sinespaciado"/>
        <w:rPr>
          <w:lang w:val="es-ES"/>
        </w:rPr>
      </w:pPr>
      <w:r w:rsidRPr="00797F57">
        <w:t xml:space="preserve">            </w:t>
      </w:r>
      <w:r w:rsidRPr="00797F57">
        <w:rPr>
          <w:lang w:val="es-ES"/>
        </w:rPr>
        <w:t>pst.executeUpdate();</w:t>
      </w:r>
    </w:p>
    <w:p w:rsidR="00AA0018" w:rsidRPr="00797F57" w:rsidRDefault="00AA0018" w:rsidP="00AA0018">
      <w:pPr>
        <w:pStyle w:val="Sinespaciado"/>
        <w:rPr>
          <w:lang w:val="es-ES"/>
        </w:rPr>
      </w:pPr>
      <w:r w:rsidRPr="00797F57">
        <w:rPr>
          <w:lang w:val="es-ES"/>
        </w:rPr>
        <w:t xml:space="preserve">            mostrardatos2("");</w:t>
      </w:r>
    </w:p>
    <w:p w:rsidR="00AA0018" w:rsidRPr="00797F57" w:rsidRDefault="00AA0018" w:rsidP="00AA0018">
      <w:pPr>
        <w:pStyle w:val="Sinespaciado"/>
        <w:rPr>
          <w:lang w:val="es-ES"/>
        </w:rPr>
      </w:pPr>
      <w:r w:rsidRPr="00797F57">
        <w:rPr>
          <w:lang w:val="es-ES"/>
        </w:rPr>
        <w:t xml:space="preserve">            arduino.sendData("6");</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private void jButton2ActionPerformed(java.awt.event.ActionEvent evt) {                                         </w:t>
      </w:r>
    </w:p>
    <w:p w:rsidR="00AA0018" w:rsidRPr="00797F57" w:rsidRDefault="00AA0018" w:rsidP="00AA0018">
      <w:pPr>
        <w:pStyle w:val="Sinespaciado"/>
        <w:rPr>
          <w:lang w:val="es-ES"/>
        </w:rPr>
      </w:pPr>
      <w:r w:rsidRPr="00797F57">
        <w:t xml:space="preserve">        </w:t>
      </w:r>
      <w:r w:rsidRPr="00797F57">
        <w:rPr>
          <w:lang w:val="es-ES"/>
        </w:rPr>
        <w:t>try {</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rPr>
          <w:lang w:val="es-ES"/>
        </w:rPr>
      </w:pPr>
      <w:r w:rsidRPr="00797F57">
        <w:rPr>
          <w:lang w:val="es-ES"/>
        </w:rPr>
        <w:t xml:space="preserve">           Calendar calendario = Calendar.getInstance();</w:t>
      </w:r>
    </w:p>
    <w:p w:rsidR="00AA0018" w:rsidRPr="00797F57" w:rsidRDefault="00AA0018" w:rsidP="00AA0018">
      <w:pPr>
        <w:pStyle w:val="Sinespaciado"/>
        <w:rPr>
          <w:lang w:val="es-ES"/>
        </w:rPr>
      </w:pPr>
      <w:r w:rsidRPr="00797F57">
        <w:rPr>
          <w:lang w:val="es-ES"/>
        </w:rPr>
        <w:t xml:space="preserve">        String e = "VODKA";</w:t>
      </w:r>
    </w:p>
    <w:p w:rsidR="00AA0018" w:rsidRPr="00797F57" w:rsidRDefault="00AA0018" w:rsidP="00AA0018">
      <w:pPr>
        <w:pStyle w:val="Sinespaciado"/>
        <w:rPr>
          <w:lang w:val="es-ES"/>
        </w:rPr>
      </w:pPr>
      <w:r w:rsidRPr="00797F57">
        <w:rPr>
          <w:lang w:val="es-ES"/>
        </w:rPr>
        <w:t xml:space="preserve">        int hora, min, seg, d, m, a;</w:t>
      </w:r>
    </w:p>
    <w:p w:rsidR="00AA0018" w:rsidRPr="00797F57" w:rsidRDefault="00AA0018" w:rsidP="00AA0018">
      <w:pPr>
        <w:pStyle w:val="Sinespaciado"/>
      </w:pPr>
      <w:r w:rsidRPr="00797F57">
        <w:rPr>
          <w:lang w:val="es-ES"/>
        </w:rPr>
        <w:t xml:space="preserve">            </w:t>
      </w:r>
      <w:r w:rsidRPr="00797F57">
        <w:t>d = calendario.get(Calendar.DATE);</w:t>
      </w:r>
    </w:p>
    <w:p w:rsidR="00AA0018" w:rsidRPr="00797F57" w:rsidRDefault="00AA0018" w:rsidP="00AA0018">
      <w:pPr>
        <w:pStyle w:val="Sinespaciado"/>
      </w:pPr>
      <w:r w:rsidRPr="00797F57">
        <w:t xml:space="preserve">        m = calendario.get(Calendar.MONTH);</w:t>
      </w:r>
    </w:p>
    <w:p w:rsidR="00AA0018" w:rsidRPr="00797F57" w:rsidRDefault="00AA0018" w:rsidP="00AA0018">
      <w:pPr>
        <w:pStyle w:val="Sinespaciado"/>
      </w:pPr>
      <w:r w:rsidRPr="00797F57">
        <w:t xml:space="preserve">        a = calendario.get(Calendar.YEAR);</w:t>
      </w:r>
    </w:p>
    <w:p w:rsidR="00AA0018" w:rsidRPr="00797F57" w:rsidRDefault="00AA0018" w:rsidP="00AA0018">
      <w:pPr>
        <w:pStyle w:val="Sinespaciado"/>
      </w:pPr>
      <w:r w:rsidRPr="00797F57">
        <w:t xml:space="preserve">        hora = calendario.get(Calendar.HOUR_OF_DAY);</w:t>
      </w:r>
    </w:p>
    <w:p w:rsidR="00AA0018" w:rsidRPr="00797F57" w:rsidRDefault="00AA0018" w:rsidP="00AA0018">
      <w:pPr>
        <w:pStyle w:val="Sinespaciado"/>
      </w:pPr>
      <w:r w:rsidRPr="00797F57">
        <w:t xml:space="preserve">        min = calendario.get(Calendar.MINUTE);</w:t>
      </w:r>
    </w:p>
    <w:p w:rsidR="00AA0018" w:rsidRPr="00797F57" w:rsidRDefault="00AA0018" w:rsidP="00AA0018">
      <w:pPr>
        <w:pStyle w:val="Sinespaciado"/>
      </w:pPr>
      <w:r w:rsidRPr="00797F57">
        <w:t xml:space="preserve">        seg = calendario.get(Calendar.SECOND);</w:t>
      </w:r>
    </w:p>
    <w:p w:rsidR="00AA0018" w:rsidRPr="00797F57" w:rsidRDefault="00AA0018" w:rsidP="00AA0018">
      <w:pPr>
        <w:pStyle w:val="Sinespaciado"/>
      </w:pPr>
      <w:r w:rsidRPr="00797F57">
        <w:t xml:space="preserve">        PreparedStatement pst = cn.prepareStatement("INSERT INTO he (nom, FECHA, HORA) VALUES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String c = "";</w:t>
      </w:r>
    </w:p>
    <w:p w:rsidR="00AA0018" w:rsidRPr="00797F57" w:rsidRDefault="00AA0018" w:rsidP="00AA0018">
      <w:pPr>
        <w:pStyle w:val="Sinespaciado"/>
      </w:pPr>
      <w:r w:rsidRPr="00797F57">
        <w:t>c = String.valueOf(d);</w:t>
      </w:r>
    </w:p>
    <w:p w:rsidR="00AA0018" w:rsidRPr="00797F57" w:rsidRDefault="00AA0018" w:rsidP="00AA0018">
      <w:pPr>
        <w:pStyle w:val="Sinespaciado"/>
      </w:pPr>
      <w:r w:rsidRPr="00797F57">
        <w:t>c= Integer.toString(d);</w:t>
      </w:r>
    </w:p>
    <w:p w:rsidR="00AA0018" w:rsidRPr="00797F57" w:rsidRDefault="00AA0018" w:rsidP="00AA0018">
      <w:pPr>
        <w:pStyle w:val="Sinespaciado"/>
      </w:pPr>
      <w:r w:rsidRPr="00797F57">
        <w:t>String x = "";</w:t>
      </w:r>
    </w:p>
    <w:p w:rsidR="00AA0018" w:rsidRPr="00797F57" w:rsidRDefault="00AA0018" w:rsidP="00AA0018">
      <w:pPr>
        <w:pStyle w:val="Sinespaciado"/>
      </w:pPr>
      <w:r w:rsidRPr="00797F57">
        <w:t>x = String.valueOf(m);</w:t>
      </w:r>
    </w:p>
    <w:p w:rsidR="00AA0018" w:rsidRPr="00797F57" w:rsidRDefault="00AA0018" w:rsidP="00AA0018">
      <w:pPr>
        <w:pStyle w:val="Sinespaciado"/>
      </w:pPr>
      <w:r w:rsidRPr="00797F57">
        <w:t xml:space="preserve">x= Integer.toString(m);  </w:t>
      </w:r>
    </w:p>
    <w:p w:rsidR="00AA0018" w:rsidRPr="00797F57" w:rsidRDefault="00AA0018" w:rsidP="00AA0018">
      <w:pPr>
        <w:pStyle w:val="Sinespaciado"/>
      </w:pPr>
      <w:r w:rsidRPr="00797F57">
        <w:t>String o = "";</w:t>
      </w:r>
    </w:p>
    <w:p w:rsidR="00AA0018" w:rsidRPr="00797F57" w:rsidRDefault="00AA0018" w:rsidP="00AA0018">
      <w:pPr>
        <w:pStyle w:val="Sinespaciado"/>
      </w:pPr>
      <w:r w:rsidRPr="00797F57">
        <w:t>o = String.valueOf(a);</w:t>
      </w:r>
    </w:p>
    <w:p w:rsidR="00AA0018" w:rsidRPr="00797F57" w:rsidRDefault="00AA0018" w:rsidP="00AA0018">
      <w:pPr>
        <w:pStyle w:val="Sinespaciado"/>
      </w:pPr>
      <w:r w:rsidRPr="00797F57">
        <w:t>o= Integer.toString(a);</w:t>
      </w:r>
    </w:p>
    <w:p w:rsidR="00AA0018" w:rsidRPr="00797F57" w:rsidRDefault="00AA0018" w:rsidP="00AA0018">
      <w:pPr>
        <w:pStyle w:val="Sinespaciado"/>
      </w:pPr>
      <w:r w:rsidRPr="00797F57">
        <w:t>String i = "";</w:t>
      </w:r>
    </w:p>
    <w:p w:rsidR="00AA0018" w:rsidRPr="00797F57" w:rsidRDefault="00AA0018" w:rsidP="00AA0018">
      <w:pPr>
        <w:pStyle w:val="Sinespaciado"/>
      </w:pPr>
      <w:r w:rsidRPr="00797F57">
        <w:t>i = String.valueOf(hora);</w:t>
      </w:r>
    </w:p>
    <w:p w:rsidR="00AA0018" w:rsidRPr="00797F57" w:rsidRDefault="00AA0018" w:rsidP="00AA0018">
      <w:pPr>
        <w:pStyle w:val="Sinespaciado"/>
      </w:pPr>
      <w:r w:rsidRPr="00797F57">
        <w:t>i= Integer.toString(hora);</w:t>
      </w:r>
    </w:p>
    <w:p w:rsidR="00AA0018" w:rsidRPr="00797F57" w:rsidRDefault="00AA0018" w:rsidP="00AA0018">
      <w:pPr>
        <w:pStyle w:val="Sinespaciado"/>
      </w:pPr>
      <w:r w:rsidRPr="00797F57">
        <w:t>String q = "";</w:t>
      </w:r>
    </w:p>
    <w:p w:rsidR="00AA0018" w:rsidRPr="00797F57" w:rsidRDefault="00AA0018" w:rsidP="00AA0018">
      <w:pPr>
        <w:pStyle w:val="Sinespaciado"/>
      </w:pPr>
      <w:r w:rsidRPr="00797F57">
        <w:t>q = String.valueOf(min);</w:t>
      </w:r>
    </w:p>
    <w:p w:rsidR="00AA0018" w:rsidRPr="00797F57" w:rsidRDefault="00AA0018" w:rsidP="00AA0018">
      <w:pPr>
        <w:pStyle w:val="Sinespaciado"/>
      </w:pPr>
      <w:r w:rsidRPr="00797F57">
        <w:t>q= Integer.toString(min);</w:t>
      </w:r>
    </w:p>
    <w:p w:rsidR="00AA0018" w:rsidRPr="00797F57" w:rsidRDefault="00AA0018" w:rsidP="00AA0018">
      <w:pPr>
        <w:pStyle w:val="Sinespaciado"/>
      </w:pPr>
      <w:r w:rsidRPr="00797F57">
        <w:lastRenderedPageBreak/>
        <w:t>String z = "";</w:t>
      </w:r>
    </w:p>
    <w:p w:rsidR="00AA0018" w:rsidRPr="00797F57" w:rsidRDefault="00AA0018" w:rsidP="00AA0018">
      <w:pPr>
        <w:pStyle w:val="Sinespaciado"/>
      </w:pPr>
      <w:r w:rsidRPr="00797F57">
        <w:t>z = String.valueOf(seg);</w:t>
      </w:r>
    </w:p>
    <w:p w:rsidR="00AA0018" w:rsidRPr="00797F57" w:rsidRDefault="00AA0018" w:rsidP="00AA0018">
      <w:pPr>
        <w:pStyle w:val="Sinespaciado"/>
      </w:pPr>
      <w:r w:rsidRPr="00797F57">
        <w:t>z = Integer.toString(seg);</w:t>
      </w:r>
    </w:p>
    <w:p w:rsidR="00AA0018" w:rsidRPr="00797F57" w:rsidRDefault="00AA0018" w:rsidP="00AA0018">
      <w:pPr>
        <w:pStyle w:val="Sinespaciado"/>
      </w:pPr>
      <w:r w:rsidRPr="00797F57">
        <w:t xml:space="preserve">            pst.setString(1, e);</w:t>
      </w:r>
    </w:p>
    <w:p w:rsidR="00AA0018" w:rsidRPr="00797F57" w:rsidRDefault="00AA0018" w:rsidP="00AA0018">
      <w:pPr>
        <w:pStyle w:val="Sinespaciado"/>
      </w:pPr>
      <w:r w:rsidRPr="00797F57">
        <w:t xml:space="preserve">            pst.setString(2, c + "/" + x + "/" + o);</w:t>
      </w:r>
    </w:p>
    <w:p w:rsidR="00AA0018" w:rsidRPr="00797F57" w:rsidRDefault="00AA0018" w:rsidP="00AA0018">
      <w:pPr>
        <w:pStyle w:val="Sinespaciado"/>
      </w:pPr>
      <w:r w:rsidRPr="00797F57">
        <w:t xml:space="preserve">            pst.setString(3, i + ":" + q + ":" + z);</w:t>
      </w:r>
    </w:p>
    <w:p w:rsidR="00AA0018" w:rsidRPr="00797F57" w:rsidRDefault="00AA0018" w:rsidP="00AA0018">
      <w:pPr>
        <w:pStyle w:val="Sinespaciado"/>
      </w:pPr>
      <w:r w:rsidRPr="00797F57">
        <w:t xml:space="preserve">            pst.executeUpdate();</w:t>
      </w:r>
    </w:p>
    <w:p w:rsidR="00AA0018" w:rsidRPr="00797F57" w:rsidRDefault="00AA0018" w:rsidP="00AA0018">
      <w:pPr>
        <w:pStyle w:val="Sinespaciado"/>
      </w:pPr>
      <w:r w:rsidRPr="00797F57">
        <w:t xml:space="preserve">            mostrardatos2("");</w:t>
      </w:r>
    </w:p>
    <w:p w:rsidR="00AA0018" w:rsidRPr="00797F57" w:rsidRDefault="00AA0018" w:rsidP="00AA0018">
      <w:pPr>
        <w:pStyle w:val="Sinespaciado"/>
      </w:pPr>
      <w:r w:rsidRPr="00797F57">
        <w:t xml:space="preserve">            arduino.sendData("4");</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rPr>
          <w:lang w:val="es-ES"/>
        </w:rPr>
      </w:pPr>
      <w:r w:rsidRPr="00797F57">
        <w:t xml:space="preserve">        </w:t>
      </w:r>
      <w:r w:rsidRPr="00797F57">
        <w:rPr>
          <w:lang w:val="es-ES"/>
        </w:rPr>
        <w:t>}</w:t>
      </w:r>
    </w:p>
    <w:p w:rsidR="00AA0018" w:rsidRPr="00797F57" w:rsidRDefault="00AA0018" w:rsidP="00AA0018">
      <w:pPr>
        <w:pStyle w:val="Sinespaciado"/>
        <w:rPr>
          <w:lang w:val="es-ES"/>
        </w:rPr>
      </w:pPr>
      <w:r w:rsidRPr="00797F57">
        <w:rPr>
          <w:lang w:val="es-ES"/>
        </w:rPr>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w:t>
      </w:r>
    </w:p>
    <w:p w:rsidR="00AA0018" w:rsidRPr="00797F57" w:rsidRDefault="00AA0018" w:rsidP="00AA0018">
      <w:pPr>
        <w:pStyle w:val="Sinespaciado"/>
      </w:pPr>
    </w:p>
    <w:p w:rsidR="00AA0018" w:rsidRPr="00797F57" w:rsidRDefault="00AA0018" w:rsidP="00AA0018">
      <w:pPr>
        <w:pStyle w:val="Sinespaciado"/>
      </w:pPr>
      <w:r w:rsidRPr="00797F57">
        <w:t xml:space="preserve">    private void jButton4ActionPerformed(java.awt.event.ActionEvent evt) {                                         </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 TODO add your handling code here:</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Calendar calendario = Calendar.getInstance();</w:t>
      </w:r>
    </w:p>
    <w:p w:rsidR="00AA0018" w:rsidRPr="00797F57" w:rsidRDefault="00AA0018" w:rsidP="00AA0018">
      <w:pPr>
        <w:pStyle w:val="Sinespaciado"/>
      </w:pPr>
      <w:r w:rsidRPr="00797F57">
        <w:t xml:space="preserve">        String e = "WHISKEY";</w:t>
      </w:r>
    </w:p>
    <w:p w:rsidR="00AA0018" w:rsidRPr="00797F57" w:rsidRDefault="00AA0018" w:rsidP="00AA0018">
      <w:pPr>
        <w:pStyle w:val="Sinespaciado"/>
      </w:pPr>
      <w:r w:rsidRPr="00797F57">
        <w:t xml:space="preserve">        int hora, min, seg, d, m, a;</w:t>
      </w:r>
    </w:p>
    <w:p w:rsidR="00AA0018" w:rsidRPr="00797F57" w:rsidRDefault="00AA0018" w:rsidP="00AA0018">
      <w:pPr>
        <w:pStyle w:val="Sinespaciado"/>
      </w:pPr>
      <w:r w:rsidRPr="00797F57">
        <w:t xml:space="preserve">            d = calendario.get(Calendar.DATE);</w:t>
      </w:r>
    </w:p>
    <w:p w:rsidR="00AA0018" w:rsidRPr="00797F57" w:rsidRDefault="00AA0018" w:rsidP="00AA0018">
      <w:pPr>
        <w:pStyle w:val="Sinespaciado"/>
      </w:pPr>
      <w:r w:rsidRPr="00797F57">
        <w:t xml:space="preserve">        m = calendario.get(Calendar.MONTH);</w:t>
      </w:r>
    </w:p>
    <w:p w:rsidR="00AA0018" w:rsidRPr="00797F57" w:rsidRDefault="00AA0018" w:rsidP="00AA0018">
      <w:pPr>
        <w:pStyle w:val="Sinespaciado"/>
      </w:pPr>
      <w:r w:rsidRPr="00797F57">
        <w:t xml:space="preserve">        a = calendario.get(Calendar.YEAR);</w:t>
      </w:r>
    </w:p>
    <w:p w:rsidR="00AA0018" w:rsidRPr="00797F57" w:rsidRDefault="00AA0018" w:rsidP="00AA0018">
      <w:pPr>
        <w:pStyle w:val="Sinespaciado"/>
      </w:pPr>
      <w:r w:rsidRPr="00797F57">
        <w:t xml:space="preserve">        hora = calendario.get(Calendar.HOUR_OF_DAY);</w:t>
      </w:r>
    </w:p>
    <w:p w:rsidR="00AA0018" w:rsidRPr="00797F57" w:rsidRDefault="00AA0018" w:rsidP="00AA0018">
      <w:pPr>
        <w:pStyle w:val="Sinespaciado"/>
      </w:pPr>
      <w:r w:rsidRPr="00797F57">
        <w:t xml:space="preserve">        min = calendario.get(Calendar.MINUTE);</w:t>
      </w:r>
    </w:p>
    <w:p w:rsidR="00AA0018" w:rsidRPr="00797F57" w:rsidRDefault="00AA0018" w:rsidP="00AA0018">
      <w:pPr>
        <w:pStyle w:val="Sinespaciado"/>
      </w:pPr>
      <w:r w:rsidRPr="00797F57">
        <w:t xml:space="preserve">        seg = calendario.get(Calendar.SECOND);</w:t>
      </w:r>
    </w:p>
    <w:p w:rsidR="00AA0018" w:rsidRPr="00797F57" w:rsidRDefault="00AA0018" w:rsidP="00AA0018">
      <w:pPr>
        <w:pStyle w:val="Sinespaciado"/>
      </w:pPr>
      <w:r w:rsidRPr="00797F57">
        <w:t xml:space="preserve">        PreparedStatement pst = cn.prepareStatement("INSERT INTO he (nom, FECHA, HORA) VALUES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String c = "";</w:t>
      </w:r>
    </w:p>
    <w:p w:rsidR="00AA0018" w:rsidRPr="00797F57" w:rsidRDefault="00AA0018" w:rsidP="00AA0018">
      <w:pPr>
        <w:pStyle w:val="Sinespaciado"/>
      </w:pPr>
      <w:r w:rsidRPr="00797F57">
        <w:t>c = String.valueOf(d);</w:t>
      </w:r>
    </w:p>
    <w:p w:rsidR="00AA0018" w:rsidRPr="00797F57" w:rsidRDefault="00AA0018" w:rsidP="00AA0018">
      <w:pPr>
        <w:pStyle w:val="Sinespaciado"/>
      </w:pPr>
      <w:r w:rsidRPr="00797F57">
        <w:t>c= Integer.toString(d);</w:t>
      </w:r>
    </w:p>
    <w:p w:rsidR="00AA0018" w:rsidRPr="00797F57" w:rsidRDefault="00AA0018" w:rsidP="00AA0018">
      <w:pPr>
        <w:pStyle w:val="Sinespaciado"/>
      </w:pPr>
      <w:r w:rsidRPr="00797F57">
        <w:t>String x = "";</w:t>
      </w:r>
    </w:p>
    <w:p w:rsidR="00AA0018" w:rsidRPr="00797F57" w:rsidRDefault="00AA0018" w:rsidP="00AA0018">
      <w:pPr>
        <w:pStyle w:val="Sinespaciado"/>
      </w:pPr>
      <w:r w:rsidRPr="00797F57">
        <w:t>x = String.valueOf(m);</w:t>
      </w:r>
    </w:p>
    <w:p w:rsidR="00AA0018" w:rsidRPr="00797F57" w:rsidRDefault="00AA0018" w:rsidP="00AA0018">
      <w:pPr>
        <w:pStyle w:val="Sinespaciado"/>
      </w:pPr>
      <w:r w:rsidRPr="00797F57">
        <w:t xml:space="preserve">x= Integer.toString(m);  </w:t>
      </w:r>
    </w:p>
    <w:p w:rsidR="00AA0018" w:rsidRPr="00797F57" w:rsidRDefault="00AA0018" w:rsidP="00AA0018">
      <w:pPr>
        <w:pStyle w:val="Sinespaciado"/>
      </w:pPr>
      <w:r w:rsidRPr="00797F57">
        <w:t>String o = "";</w:t>
      </w:r>
    </w:p>
    <w:p w:rsidR="00AA0018" w:rsidRPr="00797F57" w:rsidRDefault="00AA0018" w:rsidP="00AA0018">
      <w:pPr>
        <w:pStyle w:val="Sinespaciado"/>
      </w:pPr>
      <w:r w:rsidRPr="00797F57">
        <w:t>o = String.valueOf(a);</w:t>
      </w:r>
    </w:p>
    <w:p w:rsidR="00AA0018" w:rsidRPr="00797F57" w:rsidRDefault="00AA0018" w:rsidP="00AA0018">
      <w:pPr>
        <w:pStyle w:val="Sinespaciado"/>
      </w:pPr>
      <w:r w:rsidRPr="00797F57">
        <w:t>o= Integer.toString(a);</w:t>
      </w:r>
    </w:p>
    <w:p w:rsidR="00AA0018" w:rsidRPr="00797F57" w:rsidRDefault="00AA0018" w:rsidP="00AA0018">
      <w:pPr>
        <w:pStyle w:val="Sinespaciado"/>
      </w:pPr>
      <w:r w:rsidRPr="00797F57">
        <w:t>String i = "";</w:t>
      </w:r>
    </w:p>
    <w:p w:rsidR="00AA0018" w:rsidRPr="00797F57" w:rsidRDefault="00AA0018" w:rsidP="00AA0018">
      <w:pPr>
        <w:pStyle w:val="Sinespaciado"/>
      </w:pPr>
      <w:r w:rsidRPr="00797F57">
        <w:t>i = String.valueOf(hora);</w:t>
      </w:r>
    </w:p>
    <w:p w:rsidR="00AA0018" w:rsidRPr="00797F57" w:rsidRDefault="00AA0018" w:rsidP="00AA0018">
      <w:pPr>
        <w:pStyle w:val="Sinespaciado"/>
      </w:pPr>
      <w:r w:rsidRPr="00797F57">
        <w:t>i= Integer.toString(hora);</w:t>
      </w:r>
    </w:p>
    <w:p w:rsidR="00AA0018" w:rsidRPr="00797F57" w:rsidRDefault="00AA0018" w:rsidP="00AA0018">
      <w:pPr>
        <w:pStyle w:val="Sinespaciado"/>
      </w:pPr>
      <w:r w:rsidRPr="00797F57">
        <w:t>String q = "";</w:t>
      </w:r>
    </w:p>
    <w:p w:rsidR="00AA0018" w:rsidRPr="00797F57" w:rsidRDefault="00AA0018" w:rsidP="00AA0018">
      <w:pPr>
        <w:pStyle w:val="Sinespaciado"/>
      </w:pPr>
      <w:r w:rsidRPr="00797F57">
        <w:t>q = String.valueOf(min);</w:t>
      </w:r>
    </w:p>
    <w:p w:rsidR="00AA0018" w:rsidRPr="00797F57" w:rsidRDefault="00AA0018" w:rsidP="00AA0018">
      <w:pPr>
        <w:pStyle w:val="Sinespaciado"/>
      </w:pPr>
      <w:r w:rsidRPr="00797F57">
        <w:lastRenderedPageBreak/>
        <w:t>q= Integer.toString(min);</w:t>
      </w:r>
    </w:p>
    <w:p w:rsidR="00AA0018" w:rsidRPr="00797F57" w:rsidRDefault="00AA0018" w:rsidP="00AA0018">
      <w:pPr>
        <w:pStyle w:val="Sinespaciado"/>
      </w:pPr>
      <w:r w:rsidRPr="00797F57">
        <w:t>String z = "";</w:t>
      </w:r>
    </w:p>
    <w:p w:rsidR="00AA0018" w:rsidRPr="00797F57" w:rsidRDefault="00AA0018" w:rsidP="00AA0018">
      <w:pPr>
        <w:pStyle w:val="Sinespaciado"/>
      </w:pPr>
      <w:r w:rsidRPr="00797F57">
        <w:t>z = String.valueOf(seg);</w:t>
      </w:r>
    </w:p>
    <w:p w:rsidR="00AA0018" w:rsidRPr="00797F57" w:rsidRDefault="00AA0018" w:rsidP="00AA0018">
      <w:pPr>
        <w:pStyle w:val="Sinespaciado"/>
      </w:pPr>
      <w:r w:rsidRPr="00797F57">
        <w:t>z= Integer.toString(seg);</w:t>
      </w:r>
    </w:p>
    <w:p w:rsidR="00AA0018" w:rsidRPr="00797F57" w:rsidRDefault="00AA0018" w:rsidP="00AA0018">
      <w:pPr>
        <w:pStyle w:val="Sinespaciado"/>
      </w:pPr>
      <w:r w:rsidRPr="00797F57">
        <w:t xml:space="preserve">            pst.setString(1, e);</w:t>
      </w:r>
    </w:p>
    <w:p w:rsidR="00AA0018" w:rsidRPr="00797F57" w:rsidRDefault="00AA0018" w:rsidP="00AA0018">
      <w:pPr>
        <w:pStyle w:val="Sinespaciado"/>
      </w:pPr>
      <w:r w:rsidRPr="00797F57">
        <w:t xml:space="preserve">            pst.setString(2, c + "/" + x + "/" + o);</w:t>
      </w:r>
    </w:p>
    <w:p w:rsidR="00AA0018" w:rsidRPr="00797F57" w:rsidRDefault="00AA0018" w:rsidP="00AA0018">
      <w:pPr>
        <w:pStyle w:val="Sinespaciado"/>
      </w:pPr>
      <w:r w:rsidRPr="00797F57">
        <w:t xml:space="preserve">            pst.setString(3, i + ":" + q + ":" + z);</w:t>
      </w:r>
    </w:p>
    <w:p w:rsidR="00AA0018" w:rsidRPr="00797F57" w:rsidRDefault="00AA0018" w:rsidP="00AA0018">
      <w:pPr>
        <w:pStyle w:val="Sinespaciado"/>
      </w:pPr>
      <w:r w:rsidRPr="00797F57">
        <w:t xml:space="preserve">            pst.executeUpdate();</w:t>
      </w:r>
    </w:p>
    <w:p w:rsidR="00AA0018" w:rsidRPr="00797F57" w:rsidRDefault="00AA0018" w:rsidP="00AA0018">
      <w:pPr>
        <w:pStyle w:val="Sinespaciado"/>
      </w:pPr>
      <w:r w:rsidRPr="00797F57">
        <w:t xml:space="preserve">            mostrardatos2("");</w:t>
      </w:r>
    </w:p>
    <w:p w:rsidR="00AA0018" w:rsidRPr="00797F57" w:rsidRDefault="00AA0018" w:rsidP="00AA0018">
      <w:pPr>
        <w:pStyle w:val="Sinespaciado"/>
      </w:pPr>
      <w:r w:rsidRPr="00797F57">
        <w:t xml:space="preserve">            arduino.sendData("3");</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rPr>
          <w:lang w:val="es-ES"/>
        </w:rPr>
      </w:pPr>
      <w:r w:rsidRPr="00797F57">
        <w:t xml:space="preserve">        </w:t>
      </w:r>
      <w:r w:rsidRPr="00797F57">
        <w:rPr>
          <w:lang w:val="es-ES"/>
        </w:rPr>
        <w:t>}</w:t>
      </w:r>
    </w:p>
    <w:p w:rsidR="00AA0018" w:rsidRPr="00797F57" w:rsidRDefault="00AA0018" w:rsidP="00AA0018">
      <w:pPr>
        <w:pStyle w:val="Sinespaciado"/>
        <w:rPr>
          <w:lang w:val="es-ES"/>
        </w:rPr>
      </w:pPr>
      <w:r w:rsidRPr="00797F57">
        <w:rPr>
          <w:lang w:val="es-ES"/>
        </w:rPr>
        <w:t xml:space="preserve">    }                                        </w:t>
      </w:r>
    </w:p>
    <w:p w:rsidR="00AA0018" w:rsidRPr="00797F57" w:rsidRDefault="00AA0018" w:rsidP="00AA0018">
      <w:pPr>
        <w:pStyle w:val="Sinespaciado"/>
        <w:rPr>
          <w:lang w:val="es-ES"/>
        </w:rPr>
      </w:pPr>
    </w:p>
    <w:p w:rsidR="00AA0018" w:rsidRPr="00797F57" w:rsidRDefault="00AA0018" w:rsidP="00AA0018">
      <w:pPr>
        <w:pStyle w:val="Sinespaciado"/>
      </w:pPr>
      <w:r w:rsidRPr="00797F57">
        <w:t xml:space="preserve">    private void jButton3ActionPerformed(java.awt.event.ActionEvent evt) {                                         </w:t>
      </w:r>
    </w:p>
    <w:p w:rsidR="00AA0018" w:rsidRPr="00797F57" w:rsidRDefault="00AA0018" w:rsidP="00AA0018">
      <w:pPr>
        <w:pStyle w:val="Sinespaciado"/>
      </w:pPr>
      <w:r w:rsidRPr="00797F57">
        <w:t xml:space="preserve">        mostrardatos(buscar.getText());</w:t>
      </w:r>
    </w:p>
    <w:p w:rsidR="00AA0018" w:rsidRPr="00797F57" w:rsidRDefault="00AA0018" w:rsidP="00AA0018">
      <w:pPr>
        <w:pStyle w:val="Sinespaciado"/>
      </w:pPr>
      <w:r w:rsidRPr="00797F57">
        <w:t xml:space="preserve">    }                                        </w:t>
      </w:r>
    </w:p>
    <w:p w:rsidR="00AA0018" w:rsidRPr="00797F57" w:rsidRDefault="00AA0018" w:rsidP="00AA0018">
      <w:pPr>
        <w:pStyle w:val="Sinespaciado"/>
      </w:pPr>
    </w:p>
    <w:p w:rsidR="00AA0018" w:rsidRPr="00797F57" w:rsidRDefault="00AA0018" w:rsidP="00AA0018">
      <w:pPr>
        <w:pStyle w:val="Sinespaciado"/>
      </w:pPr>
      <w:r w:rsidRPr="00797F57">
        <w:t xml:space="preserve">    private void jButton7ActionPerformed(java.awt.event.ActionEvent evt) {                                         </w:t>
      </w:r>
    </w:p>
    <w:p w:rsidR="00AA0018" w:rsidRPr="00797F57" w:rsidRDefault="00AA0018" w:rsidP="00AA0018">
      <w:pPr>
        <w:pStyle w:val="Sinespaciado"/>
      </w:pPr>
      <w:r w:rsidRPr="00797F57">
        <w:t xml:space="preserve">        mostrardatos("");</w:t>
      </w:r>
    </w:p>
    <w:p w:rsidR="00AA0018" w:rsidRPr="00797F57" w:rsidRDefault="00AA0018" w:rsidP="00AA0018">
      <w:pPr>
        <w:pStyle w:val="Sinespaciado"/>
      </w:pPr>
      <w:r w:rsidRPr="00797F57">
        <w:t xml:space="preserve">    }                                        </w:t>
      </w:r>
    </w:p>
    <w:p w:rsidR="00AA0018" w:rsidRPr="00797F57" w:rsidRDefault="00AA0018" w:rsidP="00AA0018">
      <w:pPr>
        <w:pStyle w:val="Sinespaciado"/>
      </w:pPr>
    </w:p>
    <w:p w:rsidR="00AA0018" w:rsidRPr="00797F57" w:rsidRDefault="00AA0018" w:rsidP="00AA0018">
      <w:pPr>
        <w:pStyle w:val="Sinespaciado"/>
      </w:pPr>
      <w:r w:rsidRPr="00797F57">
        <w:t xml:space="preserve">    private void jButton5ActionPerformed(java.awt.event.ActionEvent evt) {                                         </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 TODO add your handling code here:</w:t>
      </w:r>
    </w:p>
    <w:p w:rsidR="00AA0018" w:rsidRPr="00797F57" w:rsidRDefault="00AA0018" w:rsidP="00AA0018">
      <w:pPr>
        <w:pStyle w:val="Sinespaciado"/>
      </w:pPr>
      <w:r w:rsidRPr="00797F57">
        <w:t xml:space="preserve">            </w:t>
      </w:r>
    </w:p>
    <w:p w:rsidR="00AA0018" w:rsidRPr="00797F57" w:rsidRDefault="00AA0018" w:rsidP="00AA0018">
      <w:pPr>
        <w:pStyle w:val="Sinespaciado"/>
        <w:rPr>
          <w:lang w:val="es-ES"/>
        </w:rPr>
      </w:pPr>
      <w:r w:rsidRPr="00797F57">
        <w:t xml:space="preserve">            </w:t>
      </w:r>
      <w:r w:rsidRPr="00797F57">
        <w:rPr>
          <w:lang w:val="es-ES"/>
        </w:rPr>
        <w:t>Calendar calendario = Calendar.getInstance();</w:t>
      </w:r>
    </w:p>
    <w:p w:rsidR="00AA0018" w:rsidRPr="00797F57" w:rsidRDefault="00AA0018" w:rsidP="00AA0018">
      <w:pPr>
        <w:pStyle w:val="Sinespaciado"/>
        <w:rPr>
          <w:lang w:val="es-ES"/>
        </w:rPr>
      </w:pPr>
      <w:r w:rsidRPr="00797F57">
        <w:rPr>
          <w:lang w:val="es-ES"/>
        </w:rPr>
        <w:t xml:space="preserve">        String e = "PALOMA";</w:t>
      </w:r>
    </w:p>
    <w:p w:rsidR="00AA0018" w:rsidRPr="00797F57" w:rsidRDefault="00AA0018" w:rsidP="00AA0018">
      <w:pPr>
        <w:pStyle w:val="Sinespaciado"/>
        <w:rPr>
          <w:lang w:val="es-ES"/>
        </w:rPr>
      </w:pPr>
      <w:r w:rsidRPr="00797F57">
        <w:rPr>
          <w:lang w:val="es-ES"/>
        </w:rPr>
        <w:t xml:space="preserve">        int hora, min, seg, d, m, a;</w:t>
      </w:r>
    </w:p>
    <w:p w:rsidR="00AA0018" w:rsidRPr="00797F57" w:rsidRDefault="00AA0018" w:rsidP="00AA0018">
      <w:pPr>
        <w:pStyle w:val="Sinespaciado"/>
      </w:pPr>
      <w:r w:rsidRPr="00797F57">
        <w:rPr>
          <w:lang w:val="es-ES"/>
        </w:rPr>
        <w:t xml:space="preserve">            </w:t>
      </w:r>
      <w:r w:rsidRPr="00797F57">
        <w:t>d = calendario.get(Calendar.DATE);</w:t>
      </w:r>
    </w:p>
    <w:p w:rsidR="00AA0018" w:rsidRPr="00797F57" w:rsidRDefault="00AA0018" w:rsidP="00AA0018">
      <w:pPr>
        <w:pStyle w:val="Sinespaciado"/>
      </w:pPr>
      <w:r w:rsidRPr="00797F57">
        <w:t xml:space="preserve">        m = calendario.get(Calendar.MONTH);</w:t>
      </w:r>
    </w:p>
    <w:p w:rsidR="00AA0018" w:rsidRPr="00797F57" w:rsidRDefault="00AA0018" w:rsidP="00AA0018">
      <w:pPr>
        <w:pStyle w:val="Sinespaciado"/>
      </w:pPr>
      <w:r w:rsidRPr="00797F57">
        <w:t xml:space="preserve">        a = calendario.get(Calendar.YEAR);</w:t>
      </w:r>
    </w:p>
    <w:p w:rsidR="00AA0018" w:rsidRPr="00797F57" w:rsidRDefault="00AA0018" w:rsidP="00AA0018">
      <w:pPr>
        <w:pStyle w:val="Sinespaciado"/>
      </w:pPr>
      <w:r w:rsidRPr="00797F57">
        <w:t xml:space="preserve">        hora = calendario.get(Calendar.HOUR_OF_DAY);</w:t>
      </w:r>
    </w:p>
    <w:p w:rsidR="00AA0018" w:rsidRPr="00797F57" w:rsidRDefault="00AA0018" w:rsidP="00AA0018">
      <w:pPr>
        <w:pStyle w:val="Sinespaciado"/>
      </w:pPr>
      <w:r w:rsidRPr="00797F57">
        <w:t xml:space="preserve">        min = calendario.get(Calendar.MINUTE);</w:t>
      </w:r>
    </w:p>
    <w:p w:rsidR="00AA0018" w:rsidRPr="00797F57" w:rsidRDefault="00AA0018" w:rsidP="00AA0018">
      <w:pPr>
        <w:pStyle w:val="Sinespaciado"/>
      </w:pPr>
      <w:r w:rsidRPr="00797F57">
        <w:t xml:space="preserve">        seg = calendario.get(Calendar.SECOND);</w:t>
      </w:r>
    </w:p>
    <w:p w:rsidR="00AA0018" w:rsidRPr="00797F57" w:rsidRDefault="00AA0018" w:rsidP="00AA0018">
      <w:pPr>
        <w:pStyle w:val="Sinespaciado"/>
      </w:pPr>
      <w:r w:rsidRPr="00797F57">
        <w:t xml:space="preserve">        PreparedStatement pst = cn.prepareStatement("INSERT INTO he (nom, FECHA, HORA) VALUES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String c = "";</w:t>
      </w:r>
    </w:p>
    <w:p w:rsidR="00AA0018" w:rsidRPr="00797F57" w:rsidRDefault="00AA0018" w:rsidP="00AA0018">
      <w:pPr>
        <w:pStyle w:val="Sinespaciado"/>
      </w:pPr>
      <w:r w:rsidRPr="00797F57">
        <w:t>c = String.valueOf(d);</w:t>
      </w:r>
    </w:p>
    <w:p w:rsidR="00AA0018" w:rsidRPr="00797F57" w:rsidRDefault="00AA0018" w:rsidP="00AA0018">
      <w:pPr>
        <w:pStyle w:val="Sinespaciado"/>
      </w:pPr>
      <w:r w:rsidRPr="00797F57">
        <w:t>c= Integer.toString(d);</w:t>
      </w:r>
    </w:p>
    <w:p w:rsidR="00AA0018" w:rsidRPr="00797F57" w:rsidRDefault="00AA0018" w:rsidP="00AA0018">
      <w:pPr>
        <w:pStyle w:val="Sinespaciado"/>
      </w:pPr>
      <w:r w:rsidRPr="00797F57">
        <w:t>String x = "";</w:t>
      </w:r>
    </w:p>
    <w:p w:rsidR="00AA0018" w:rsidRPr="00797F57" w:rsidRDefault="00AA0018" w:rsidP="00AA0018">
      <w:pPr>
        <w:pStyle w:val="Sinespaciado"/>
      </w:pPr>
      <w:r w:rsidRPr="00797F57">
        <w:t>x = String.valueOf(m);</w:t>
      </w:r>
    </w:p>
    <w:p w:rsidR="00AA0018" w:rsidRPr="00797F57" w:rsidRDefault="00AA0018" w:rsidP="00AA0018">
      <w:pPr>
        <w:pStyle w:val="Sinespaciado"/>
      </w:pPr>
      <w:r w:rsidRPr="00797F57">
        <w:t xml:space="preserve">x= Integer.toString(m);  </w:t>
      </w:r>
    </w:p>
    <w:p w:rsidR="00AA0018" w:rsidRPr="00797F57" w:rsidRDefault="00AA0018" w:rsidP="00AA0018">
      <w:pPr>
        <w:pStyle w:val="Sinespaciado"/>
      </w:pPr>
      <w:r w:rsidRPr="00797F57">
        <w:t>String o = "";</w:t>
      </w:r>
    </w:p>
    <w:p w:rsidR="00AA0018" w:rsidRPr="00797F57" w:rsidRDefault="00AA0018" w:rsidP="00AA0018">
      <w:pPr>
        <w:pStyle w:val="Sinespaciado"/>
      </w:pPr>
      <w:r w:rsidRPr="00797F57">
        <w:lastRenderedPageBreak/>
        <w:t>o = String.valueOf(a);</w:t>
      </w:r>
    </w:p>
    <w:p w:rsidR="00AA0018" w:rsidRPr="00797F57" w:rsidRDefault="00AA0018" w:rsidP="00AA0018">
      <w:pPr>
        <w:pStyle w:val="Sinespaciado"/>
      </w:pPr>
      <w:r w:rsidRPr="00797F57">
        <w:t>o= Integer.toString(a);</w:t>
      </w:r>
    </w:p>
    <w:p w:rsidR="00AA0018" w:rsidRPr="00797F57" w:rsidRDefault="00AA0018" w:rsidP="00AA0018">
      <w:pPr>
        <w:pStyle w:val="Sinespaciado"/>
      </w:pPr>
      <w:r w:rsidRPr="00797F57">
        <w:t>String i = "";</w:t>
      </w:r>
    </w:p>
    <w:p w:rsidR="00AA0018" w:rsidRPr="00797F57" w:rsidRDefault="00AA0018" w:rsidP="00AA0018">
      <w:pPr>
        <w:pStyle w:val="Sinespaciado"/>
      </w:pPr>
      <w:r w:rsidRPr="00797F57">
        <w:t>i = String.valueOf(hora);</w:t>
      </w:r>
    </w:p>
    <w:p w:rsidR="00AA0018" w:rsidRPr="00797F57" w:rsidRDefault="00AA0018" w:rsidP="00AA0018">
      <w:pPr>
        <w:pStyle w:val="Sinespaciado"/>
      </w:pPr>
      <w:r w:rsidRPr="00797F57">
        <w:t>i= Integer.toString(hora);</w:t>
      </w:r>
    </w:p>
    <w:p w:rsidR="00AA0018" w:rsidRPr="00797F57" w:rsidRDefault="00AA0018" w:rsidP="00AA0018">
      <w:pPr>
        <w:pStyle w:val="Sinespaciado"/>
      </w:pPr>
      <w:r w:rsidRPr="00797F57">
        <w:t>String q = "";</w:t>
      </w:r>
    </w:p>
    <w:p w:rsidR="00AA0018" w:rsidRPr="00797F57" w:rsidRDefault="00AA0018" w:rsidP="00AA0018">
      <w:pPr>
        <w:pStyle w:val="Sinespaciado"/>
      </w:pPr>
      <w:r w:rsidRPr="00797F57">
        <w:t>q = String.valueOf(min);</w:t>
      </w:r>
    </w:p>
    <w:p w:rsidR="00AA0018" w:rsidRPr="00797F57" w:rsidRDefault="00AA0018" w:rsidP="00AA0018">
      <w:pPr>
        <w:pStyle w:val="Sinespaciado"/>
      </w:pPr>
      <w:r w:rsidRPr="00797F57">
        <w:t>q= Integer.toString(min);</w:t>
      </w:r>
    </w:p>
    <w:p w:rsidR="00AA0018" w:rsidRPr="00797F57" w:rsidRDefault="00AA0018" w:rsidP="00AA0018">
      <w:pPr>
        <w:pStyle w:val="Sinespaciado"/>
      </w:pPr>
      <w:r w:rsidRPr="00797F57">
        <w:t>String z = "";</w:t>
      </w:r>
    </w:p>
    <w:p w:rsidR="00AA0018" w:rsidRPr="00797F57" w:rsidRDefault="00AA0018" w:rsidP="00AA0018">
      <w:pPr>
        <w:pStyle w:val="Sinespaciado"/>
      </w:pPr>
      <w:r w:rsidRPr="00797F57">
        <w:t>z = String.valueOf(seg);</w:t>
      </w:r>
    </w:p>
    <w:p w:rsidR="00AA0018" w:rsidRPr="00797F57" w:rsidRDefault="00AA0018" w:rsidP="00AA0018">
      <w:pPr>
        <w:pStyle w:val="Sinespaciado"/>
      </w:pPr>
      <w:r w:rsidRPr="00797F57">
        <w:t>z= Integer.toString(seg);</w:t>
      </w:r>
    </w:p>
    <w:p w:rsidR="00AA0018" w:rsidRPr="00797F57" w:rsidRDefault="00AA0018" w:rsidP="00AA0018">
      <w:pPr>
        <w:pStyle w:val="Sinespaciado"/>
      </w:pPr>
      <w:r w:rsidRPr="00797F57">
        <w:t xml:space="preserve">            pst.setString(1, e);</w:t>
      </w:r>
    </w:p>
    <w:p w:rsidR="00AA0018" w:rsidRPr="00797F57" w:rsidRDefault="00AA0018" w:rsidP="00AA0018">
      <w:pPr>
        <w:pStyle w:val="Sinespaciado"/>
      </w:pPr>
      <w:r w:rsidRPr="00797F57">
        <w:t xml:space="preserve">            pst.setString(2, c + "/" + x + "/" + o);</w:t>
      </w:r>
    </w:p>
    <w:p w:rsidR="00AA0018" w:rsidRPr="00797F57" w:rsidRDefault="00AA0018" w:rsidP="00AA0018">
      <w:pPr>
        <w:pStyle w:val="Sinespaciado"/>
      </w:pPr>
      <w:r w:rsidRPr="00797F57">
        <w:t xml:space="preserve">            pst.setString(3, i + ":" + q + ":" + z);</w:t>
      </w:r>
    </w:p>
    <w:p w:rsidR="00AA0018" w:rsidRPr="00797F57" w:rsidRDefault="00AA0018" w:rsidP="00AA0018">
      <w:pPr>
        <w:pStyle w:val="Sinespaciado"/>
      </w:pPr>
      <w:r w:rsidRPr="00797F57">
        <w:t xml:space="preserve">            pst.executeUpdate();</w:t>
      </w:r>
    </w:p>
    <w:p w:rsidR="00AA0018" w:rsidRPr="00797F57" w:rsidRDefault="00AA0018" w:rsidP="00AA0018">
      <w:pPr>
        <w:pStyle w:val="Sinespaciado"/>
      </w:pPr>
      <w:r w:rsidRPr="00797F57">
        <w:t xml:space="preserve">            mostrardatos2("");</w:t>
      </w:r>
    </w:p>
    <w:p w:rsidR="00AA0018" w:rsidRPr="00797F57" w:rsidRDefault="00AA0018" w:rsidP="00AA0018">
      <w:pPr>
        <w:pStyle w:val="Sinespaciado"/>
      </w:pPr>
      <w:r w:rsidRPr="00797F57">
        <w:t xml:space="preserve">             arduino.sendData("2");</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w:t>
      </w:r>
    </w:p>
    <w:p w:rsidR="00AA0018" w:rsidRPr="00797F57" w:rsidRDefault="00AA0018" w:rsidP="00AA0018">
      <w:pPr>
        <w:pStyle w:val="Sinespaciado"/>
      </w:pPr>
    </w:p>
    <w:p w:rsidR="00AA0018" w:rsidRPr="00797F57" w:rsidRDefault="00AA0018" w:rsidP="00AA0018">
      <w:pPr>
        <w:pStyle w:val="Sinespaciado"/>
      </w:pPr>
      <w:r w:rsidRPr="00797F57">
        <w:t xml:space="preserve">    private void jButton6ActionPerformed(java.awt.event.ActionEvent evt) {                                         </w:t>
      </w:r>
    </w:p>
    <w:p w:rsidR="00AA0018" w:rsidRPr="00797F57" w:rsidRDefault="00AA0018" w:rsidP="00AA0018">
      <w:pPr>
        <w:pStyle w:val="Sinespaciado"/>
      </w:pPr>
      <w:r w:rsidRPr="00797F57">
        <w:t xml:space="preserve">        try {</w:t>
      </w:r>
    </w:p>
    <w:p w:rsidR="00AA0018" w:rsidRPr="00797F57" w:rsidRDefault="00AA0018" w:rsidP="00AA0018">
      <w:pPr>
        <w:pStyle w:val="Sinespaciado"/>
      </w:pPr>
      <w:r w:rsidRPr="00797F57">
        <w:t xml:space="preserve">            // TODO add your handling code here:</w:t>
      </w:r>
    </w:p>
    <w:p w:rsidR="00AA0018" w:rsidRPr="00797F57" w:rsidRDefault="00AA0018" w:rsidP="00AA0018">
      <w:pPr>
        <w:pStyle w:val="Sinespaciado"/>
      </w:pPr>
      <w:r w:rsidRPr="00797F57">
        <w:t xml:space="preserve">           </w:t>
      </w:r>
    </w:p>
    <w:p w:rsidR="00AA0018" w:rsidRPr="00797F57" w:rsidRDefault="00AA0018" w:rsidP="00AA0018">
      <w:pPr>
        <w:pStyle w:val="Sinespaciado"/>
        <w:rPr>
          <w:lang w:val="es-ES"/>
        </w:rPr>
      </w:pPr>
      <w:r w:rsidRPr="00797F57">
        <w:t xml:space="preserve">            </w:t>
      </w:r>
      <w:r w:rsidRPr="00797F57">
        <w:rPr>
          <w:lang w:val="es-ES"/>
        </w:rPr>
        <w:t>Calendar calendario = Calendar.getInstance();</w:t>
      </w:r>
    </w:p>
    <w:p w:rsidR="00AA0018" w:rsidRPr="00797F57" w:rsidRDefault="00AA0018" w:rsidP="00AA0018">
      <w:pPr>
        <w:pStyle w:val="Sinespaciado"/>
        <w:rPr>
          <w:lang w:val="es-ES"/>
        </w:rPr>
      </w:pPr>
      <w:r w:rsidRPr="00797F57">
        <w:rPr>
          <w:lang w:val="es-ES"/>
        </w:rPr>
        <w:t xml:space="preserve">        String e = "CABALLITO";</w:t>
      </w:r>
    </w:p>
    <w:p w:rsidR="00AA0018" w:rsidRPr="00797F57" w:rsidRDefault="00AA0018" w:rsidP="00AA0018">
      <w:pPr>
        <w:pStyle w:val="Sinespaciado"/>
        <w:rPr>
          <w:lang w:val="es-ES"/>
        </w:rPr>
      </w:pPr>
      <w:r w:rsidRPr="00797F57">
        <w:rPr>
          <w:lang w:val="es-ES"/>
        </w:rPr>
        <w:t xml:space="preserve">        int hora, min, seg, d, m, a;</w:t>
      </w:r>
    </w:p>
    <w:p w:rsidR="00AA0018" w:rsidRPr="00797F57" w:rsidRDefault="00AA0018" w:rsidP="00AA0018">
      <w:pPr>
        <w:pStyle w:val="Sinespaciado"/>
      </w:pPr>
      <w:r w:rsidRPr="00797F57">
        <w:rPr>
          <w:lang w:val="es-ES"/>
        </w:rPr>
        <w:t xml:space="preserve">            </w:t>
      </w:r>
      <w:r w:rsidRPr="00797F57">
        <w:t>d = calendario.get(Calendar.DATE);</w:t>
      </w:r>
    </w:p>
    <w:p w:rsidR="00AA0018" w:rsidRPr="00797F57" w:rsidRDefault="00AA0018" w:rsidP="00AA0018">
      <w:pPr>
        <w:pStyle w:val="Sinespaciado"/>
      </w:pPr>
      <w:r w:rsidRPr="00797F57">
        <w:t xml:space="preserve">        m = calendario.get(Calendar.MONTH);</w:t>
      </w:r>
    </w:p>
    <w:p w:rsidR="00AA0018" w:rsidRPr="00797F57" w:rsidRDefault="00AA0018" w:rsidP="00AA0018">
      <w:pPr>
        <w:pStyle w:val="Sinespaciado"/>
      </w:pPr>
      <w:r w:rsidRPr="00797F57">
        <w:t xml:space="preserve">        a = calendario.get(Calendar.YEAR);</w:t>
      </w:r>
    </w:p>
    <w:p w:rsidR="00AA0018" w:rsidRPr="00797F57" w:rsidRDefault="00AA0018" w:rsidP="00AA0018">
      <w:pPr>
        <w:pStyle w:val="Sinespaciado"/>
      </w:pPr>
      <w:r w:rsidRPr="00797F57">
        <w:t xml:space="preserve">        hora = calendario.get(Calendar.HOUR_OF_DAY);</w:t>
      </w:r>
    </w:p>
    <w:p w:rsidR="00AA0018" w:rsidRPr="00797F57" w:rsidRDefault="00AA0018" w:rsidP="00AA0018">
      <w:pPr>
        <w:pStyle w:val="Sinespaciado"/>
      </w:pPr>
      <w:r w:rsidRPr="00797F57">
        <w:t xml:space="preserve">        min = calendario.get(Calendar.MINUTE);</w:t>
      </w:r>
    </w:p>
    <w:p w:rsidR="00AA0018" w:rsidRPr="00797F57" w:rsidRDefault="00AA0018" w:rsidP="00AA0018">
      <w:pPr>
        <w:pStyle w:val="Sinespaciado"/>
      </w:pPr>
      <w:r w:rsidRPr="00797F57">
        <w:t xml:space="preserve">        seg = calendario.get(Calendar.SECOND);</w:t>
      </w:r>
    </w:p>
    <w:p w:rsidR="00AA0018" w:rsidRPr="00797F57" w:rsidRDefault="00AA0018" w:rsidP="00AA0018">
      <w:pPr>
        <w:pStyle w:val="Sinespaciado"/>
      </w:pPr>
      <w:r w:rsidRPr="00797F57">
        <w:t xml:space="preserve">        PreparedStatement pst = cn.prepareStatement("INSERT INTO he (nom, FECHA, HORA) VALUES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String c = "";</w:t>
      </w:r>
    </w:p>
    <w:p w:rsidR="00AA0018" w:rsidRPr="00797F57" w:rsidRDefault="00AA0018" w:rsidP="00AA0018">
      <w:pPr>
        <w:pStyle w:val="Sinespaciado"/>
      </w:pPr>
      <w:r w:rsidRPr="00797F57">
        <w:t>c = String.valueOf(d);</w:t>
      </w:r>
    </w:p>
    <w:p w:rsidR="00AA0018" w:rsidRPr="00797F57" w:rsidRDefault="00AA0018" w:rsidP="00AA0018">
      <w:pPr>
        <w:pStyle w:val="Sinespaciado"/>
      </w:pPr>
      <w:r w:rsidRPr="00797F57">
        <w:t>c= Integer.toString(d);</w:t>
      </w:r>
    </w:p>
    <w:p w:rsidR="00AA0018" w:rsidRPr="00797F57" w:rsidRDefault="00AA0018" w:rsidP="00AA0018">
      <w:pPr>
        <w:pStyle w:val="Sinespaciado"/>
      </w:pPr>
      <w:r w:rsidRPr="00797F57">
        <w:t>String x = "";</w:t>
      </w:r>
    </w:p>
    <w:p w:rsidR="00AA0018" w:rsidRPr="00797F57" w:rsidRDefault="00AA0018" w:rsidP="00AA0018">
      <w:pPr>
        <w:pStyle w:val="Sinespaciado"/>
      </w:pPr>
      <w:r w:rsidRPr="00797F57">
        <w:t>x = String.valueOf(m);</w:t>
      </w:r>
    </w:p>
    <w:p w:rsidR="00AA0018" w:rsidRPr="00797F57" w:rsidRDefault="00AA0018" w:rsidP="00AA0018">
      <w:pPr>
        <w:pStyle w:val="Sinespaciado"/>
      </w:pPr>
      <w:r w:rsidRPr="00797F57">
        <w:t xml:space="preserve">x= Integer.toString(m);  </w:t>
      </w:r>
    </w:p>
    <w:p w:rsidR="00AA0018" w:rsidRPr="00797F57" w:rsidRDefault="00AA0018" w:rsidP="00AA0018">
      <w:pPr>
        <w:pStyle w:val="Sinespaciado"/>
      </w:pPr>
      <w:r w:rsidRPr="00797F57">
        <w:t>String o = "";</w:t>
      </w:r>
    </w:p>
    <w:p w:rsidR="00AA0018" w:rsidRPr="00797F57" w:rsidRDefault="00AA0018" w:rsidP="00AA0018">
      <w:pPr>
        <w:pStyle w:val="Sinespaciado"/>
      </w:pPr>
      <w:r w:rsidRPr="00797F57">
        <w:t>o = String.valueOf(a);</w:t>
      </w:r>
    </w:p>
    <w:p w:rsidR="00AA0018" w:rsidRPr="00797F57" w:rsidRDefault="00AA0018" w:rsidP="00AA0018">
      <w:pPr>
        <w:pStyle w:val="Sinespaciado"/>
      </w:pPr>
      <w:r w:rsidRPr="00797F57">
        <w:lastRenderedPageBreak/>
        <w:t>o= Integer.toString(a);</w:t>
      </w:r>
    </w:p>
    <w:p w:rsidR="00AA0018" w:rsidRPr="00797F57" w:rsidRDefault="00AA0018" w:rsidP="00AA0018">
      <w:pPr>
        <w:pStyle w:val="Sinespaciado"/>
      </w:pPr>
      <w:r w:rsidRPr="00797F57">
        <w:t>String i = "";</w:t>
      </w:r>
    </w:p>
    <w:p w:rsidR="00AA0018" w:rsidRPr="00797F57" w:rsidRDefault="00AA0018" w:rsidP="00AA0018">
      <w:pPr>
        <w:pStyle w:val="Sinespaciado"/>
      </w:pPr>
      <w:r w:rsidRPr="00797F57">
        <w:t>i = String.valueOf(hora);</w:t>
      </w:r>
    </w:p>
    <w:p w:rsidR="00AA0018" w:rsidRPr="00797F57" w:rsidRDefault="00AA0018" w:rsidP="00AA0018">
      <w:pPr>
        <w:pStyle w:val="Sinespaciado"/>
      </w:pPr>
      <w:r w:rsidRPr="00797F57">
        <w:t>i= Integer.toString(hora);</w:t>
      </w:r>
    </w:p>
    <w:p w:rsidR="00AA0018" w:rsidRPr="00797F57" w:rsidRDefault="00AA0018" w:rsidP="00AA0018">
      <w:pPr>
        <w:pStyle w:val="Sinespaciado"/>
      </w:pPr>
      <w:r w:rsidRPr="00797F57">
        <w:t>String q = "";</w:t>
      </w:r>
    </w:p>
    <w:p w:rsidR="00AA0018" w:rsidRPr="00797F57" w:rsidRDefault="00AA0018" w:rsidP="00AA0018">
      <w:pPr>
        <w:pStyle w:val="Sinespaciado"/>
      </w:pPr>
      <w:r w:rsidRPr="00797F57">
        <w:t>q = String.valueOf(min);</w:t>
      </w:r>
    </w:p>
    <w:p w:rsidR="00AA0018" w:rsidRPr="00797F57" w:rsidRDefault="00AA0018" w:rsidP="00AA0018">
      <w:pPr>
        <w:pStyle w:val="Sinespaciado"/>
      </w:pPr>
      <w:r w:rsidRPr="00797F57">
        <w:t>q= Integer.toString(min);</w:t>
      </w:r>
    </w:p>
    <w:p w:rsidR="00AA0018" w:rsidRPr="00797F57" w:rsidRDefault="00AA0018" w:rsidP="00AA0018">
      <w:pPr>
        <w:pStyle w:val="Sinespaciado"/>
      </w:pPr>
      <w:r w:rsidRPr="00797F57">
        <w:t>String z = "";</w:t>
      </w:r>
    </w:p>
    <w:p w:rsidR="00AA0018" w:rsidRPr="00797F57" w:rsidRDefault="00AA0018" w:rsidP="00AA0018">
      <w:pPr>
        <w:pStyle w:val="Sinespaciado"/>
      </w:pPr>
      <w:r w:rsidRPr="00797F57">
        <w:t>z = String.valueOf(seg);</w:t>
      </w:r>
    </w:p>
    <w:p w:rsidR="00AA0018" w:rsidRPr="00797F57" w:rsidRDefault="00AA0018" w:rsidP="00AA0018">
      <w:pPr>
        <w:pStyle w:val="Sinespaciado"/>
      </w:pPr>
      <w:r w:rsidRPr="00797F57">
        <w:t>z= Integer.toString(seg);</w:t>
      </w:r>
    </w:p>
    <w:p w:rsidR="00AA0018" w:rsidRPr="00797F57" w:rsidRDefault="00AA0018" w:rsidP="00AA0018">
      <w:pPr>
        <w:pStyle w:val="Sinespaciado"/>
      </w:pPr>
      <w:r w:rsidRPr="00797F57">
        <w:t xml:space="preserve">            pst.setString(1, e);</w:t>
      </w:r>
    </w:p>
    <w:p w:rsidR="00AA0018" w:rsidRPr="00797F57" w:rsidRDefault="00AA0018" w:rsidP="00AA0018">
      <w:pPr>
        <w:pStyle w:val="Sinespaciado"/>
      </w:pPr>
      <w:r w:rsidRPr="00797F57">
        <w:t xml:space="preserve">            pst.setString(2, c + "/" + x + "/" + o);</w:t>
      </w:r>
    </w:p>
    <w:p w:rsidR="00AA0018" w:rsidRPr="00797F57" w:rsidRDefault="00AA0018" w:rsidP="00AA0018">
      <w:pPr>
        <w:pStyle w:val="Sinespaciado"/>
      </w:pPr>
      <w:r w:rsidRPr="00797F57">
        <w:t xml:space="preserve">            pst.setString(3, i + ":" + q + ":" + z);</w:t>
      </w:r>
    </w:p>
    <w:p w:rsidR="00AA0018" w:rsidRPr="00797F57" w:rsidRDefault="00AA0018" w:rsidP="00AA0018">
      <w:pPr>
        <w:pStyle w:val="Sinespaciado"/>
      </w:pPr>
      <w:r w:rsidRPr="00797F57">
        <w:t xml:space="preserve">            pst.executeUpdate();</w:t>
      </w:r>
    </w:p>
    <w:p w:rsidR="00AA0018" w:rsidRPr="00797F57" w:rsidRDefault="00AA0018" w:rsidP="00AA0018">
      <w:pPr>
        <w:pStyle w:val="Sinespaciado"/>
      </w:pPr>
      <w:r w:rsidRPr="00797F57">
        <w:t xml:space="preserve">            mostrardatos2("");</w:t>
      </w:r>
    </w:p>
    <w:p w:rsidR="00AA0018" w:rsidRPr="00797F57" w:rsidRDefault="00AA0018" w:rsidP="00AA0018">
      <w:pPr>
        <w:pStyle w:val="Sinespaciado"/>
      </w:pPr>
      <w:r w:rsidRPr="00797F57">
        <w:t xml:space="preserve">             arduino.sendData("1");</w:t>
      </w:r>
    </w:p>
    <w:p w:rsidR="00AA0018" w:rsidRPr="00797F57" w:rsidRDefault="00AA0018" w:rsidP="00AA0018">
      <w:pPr>
        <w:pStyle w:val="Sinespaciado"/>
      </w:pPr>
      <w:r w:rsidRPr="00797F57">
        <w:t xml:space="preserve">        } catch (Exception ex) {</w:t>
      </w:r>
    </w:p>
    <w:p w:rsidR="00AA0018" w:rsidRPr="00797F57" w:rsidRDefault="00AA0018" w:rsidP="00AA0018">
      <w:pPr>
        <w:pStyle w:val="Sinespaciado"/>
      </w:pPr>
      <w:r w:rsidRPr="00797F57">
        <w:t xml:space="preserve">            Logger.getLogger(Formulario.class.getName()).log(Level.SEVERE,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w:t>
      </w:r>
    </w:p>
    <w:p w:rsidR="00AA0018" w:rsidRPr="00797F57" w:rsidRDefault="00AA0018" w:rsidP="00AA0018">
      <w:pPr>
        <w:pStyle w:val="Sinespaciado"/>
      </w:pP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@param args the command line arguments</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public static void main(String args[]) {</w:t>
      </w:r>
    </w:p>
    <w:p w:rsidR="00AA0018" w:rsidRPr="00797F57" w:rsidRDefault="00AA0018" w:rsidP="00AA0018">
      <w:pPr>
        <w:pStyle w:val="Sinespaciado"/>
      </w:pPr>
      <w:r w:rsidRPr="00797F57">
        <w:t xml:space="preserve">        /* Set the Nimbus look and feel */</w:t>
      </w:r>
    </w:p>
    <w:p w:rsidR="00AA0018" w:rsidRPr="00797F57" w:rsidRDefault="00AA0018" w:rsidP="00AA0018">
      <w:pPr>
        <w:pStyle w:val="Sinespaciado"/>
      </w:pPr>
      <w:r w:rsidRPr="00797F57">
        <w:t xml:space="preserve">        //&lt;editor-fold defaultstate="collapsed" desc=" Look and feel setting code (optional) "&gt;</w:t>
      </w:r>
    </w:p>
    <w:p w:rsidR="00AA0018" w:rsidRPr="00797F57" w:rsidRDefault="00AA0018" w:rsidP="00AA0018">
      <w:pPr>
        <w:pStyle w:val="Sinespaciado"/>
      </w:pPr>
      <w:r w:rsidRPr="00797F57">
        <w:t xml:space="preserve">        /* If Nimbus (introduced in Java SE 6) is not available, stay with the default look and feel.</w:t>
      </w:r>
    </w:p>
    <w:p w:rsidR="00AA0018" w:rsidRPr="00797F57" w:rsidRDefault="00AA0018" w:rsidP="00AA0018">
      <w:pPr>
        <w:pStyle w:val="Sinespaciado"/>
      </w:pPr>
      <w:r w:rsidRPr="00797F57">
        <w:t xml:space="preserve">         * For details see http://download.oracle.com/javase/tutorial/uiswing/lookandfeel/plaf.html </w:t>
      </w:r>
    </w:p>
    <w:p w:rsidR="00AA0018" w:rsidRPr="00797F57" w:rsidRDefault="00AA0018" w:rsidP="00AA0018">
      <w:pPr>
        <w:pStyle w:val="Sinespaciado"/>
        <w:rPr>
          <w:lang w:val="es-ES"/>
        </w:rPr>
      </w:pPr>
      <w:r w:rsidRPr="00797F57">
        <w:t xml:space="preserve">         </w:t>
      </w:r>
      <w:r w:rsidRPr="00797F57">
        <w:rPr>
          <w:lang w:val="es-ES"/>
        </w:rPr>
        <w:t>*/</w:t>
      </w:r>
    </w:p>
    <w:p w:rsidR="00AA0018" w:rsidRPr="00797F57" w:rsidRDefault="00AA0018" w:rsidP="00AA0018">
      <w:pPr>
        <w:pStyle w:val="Sinespaciado"/>
        <w:rPr>
          <w:lang w:val="es-ES"/>
        </w:rPr>
      </w:pPr>
      <w:r w:rsidRPr="00797F57">
        <w:rPr>
          <w:lang w:val="es-ES"/>
        </w:rPr>
        <w:t xml:space="preserve">        try {</w:t>
      </w:r>
    </w:p>
    <w:p w:rsidR="00AA0018" w:rsidRPr="00797F57" w:rsidRDefault="00AA0018" w:rsidP="00AA0018">
      <w:pPr>
        <w:pStyle w:val="Sinespaciado"/>
        <w:rPr>
          <w:lang w:val="es-ES"/>
        </w:rPr>
      </w:pPr>
      <w:r w:rsidRPr="00797F57">
        <w:rPr>
          <w:lang w:val="es-ES"/>
        </w:rPr>
        <w:t xml:space="preserve">            for (javax.swing.UIManager.LookAndFeelInfo info : javax.swing.UIManager.getInstalledLookAndFeels()) {</w:t>
      </w:r>
    </w:p>
    <w:p w:rsidR="00AA0018" w:rsidRPr="00797F57" w:rsidRDefault="00AA0018" w:rsidP="00AA0018">
      <w:pPr>
        <w:pStyle w:val="Sinespaciado"/>
      </w:pPr>
      <w:r w:rsidRPr="00797F57">
        <w:rPr>
          <w:lang w:val="es-ES"/>
        </w:rPr>
        <w:t xml:space="preserve">                </w:t>
      </w:r>
      <w:r w:rsidRPr="00797F57">
        <w:t>if ("Nimbus".equals(info.getName())) {</w:t>
      </w:r>
    </w:p>
    <w:p w:rsidR="00AA0018" w:rsidRPr="00797F57" w:rsidRDefault="00AA0018" w:rsidP="00AA0018">
      <w:pPr>
        <w:pStyle w:val="Sinespaciado"/>
      </w:pPr>
      <w:r w:rsidRPr="00797F57">
        <w:t xml:space="preserve">                    javax.swing.UIManager.setLookAndFeel(info.getClassName());</w:t>
      </w:r>
    </w:p>
    <w:p w:rsidR="00AA0018" w:rsidRPr="00797F57" w:rsidRDefault="00AA0018" w:rsidP="00AA0018">
      <w:pPr>
        <w:pStyle w:val="Sinespaciado"/>
      </w:pPr>
      <w:r w:rsidRPr="00797F57">
        <w:t xml:space="preserve">                    break;</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 catch (ClassNotFoundException ex) {</w:t>
      </w:r>
    </w:p>
    <w:p w:rsidR="00AA0018" w:rsidRPr="00797F57" w:rsidRDefault="00AA0018" w:rsidP="00AA0018">
      <w:pPr>
        <w:pStyle w:val="Sinespaciado"/>
      </w:pPr>
      <w:r w:rsidRPr="00797F57">
        <w:t xml:space="preserve">            java.util.logging.Logger.getLogger(Formulario.class.getName()).log(java.util.logging.Level.SEVERE, null, ex);</w:t>
      </w:r>
    </w:p>
    <w:p w:rsidR="00AA0018" w:rsidRPr="00797F57" w:rsidRDefault="00AA0018" w:rsidP="00AA0018">
      <w:pPr>
        <w:pStyle w:val="Sinespaciado"/>
      </w:pPr>
      <w:r w:rsidRPr="00797F57">
        <w:t xml:space="preserve">        } catch (InstantiationException ex) {</w:t>
      </w:r>
    </w:p>
    <w:p w:rsidR="00AA0018" w:rsidRPr="00797F57" w:rsidRDefault="00AA0018" w:rsidP="00AA0018">
      <w:pPr>
        <w:pStyle w:val="Sinespaciado"/>
      </w:pPr>
      <w:r w:rsidRPr="00797F57">
        <w:t xml:space="preserve">            java.util.logging.Logger.getLogger(Formulario.class.getName()).log(java.util.logging.Level.SEVERE, null, ex);</w:t>
      </w:r>
    </w:p>
    <w:p w:rsidR="00AA0018" w:rsidRPr="00797F57" w:rsidRDefault="00AA0018" w:rsidP="00AA0018">
      <w:pPr>
        <w:pStyle w:val="Sinespaciado"/>
      </w:pPr>
      <w:r w:rsidRPr="00797F57">
        <w:t xml:space="preserve">        } catch (IllegalAccessException ex) {</w:t>
      </w:r>
    </w:p>
    <w:p w:rsidR="00AA0018" w:rsidRPr="00797F57" w:rsidRDefault="00AA0018" w:rsidP="00AA0018">
      <w:pPr>
        <w:pStyle w:val="Sinespaciado"/>
      </w:pPr>
      <w:r w:rsidRPr="00797F57">
        <w:lastRenderedPageBreak/>
        <w:t xml:space="preserve">            java.util.logging.Logger.getLogger(Formulario.class.getName()).log(java.util.logging.Level.SEVERE, null, ex);</w:t>
      </w:r>
    </w:p>
    <w:p w:rsidR="00AA0018" w:rsidRPr="00797F57" w:rsidRDefault="00AA0018" w:rsidP="00AA0018">
      <w:pPr>
        <w:pStyle w:val="Sinespaciado"/>
      </w:pPr>
      <w:r w:rsidRPr="00797F57">
        <w:t xml:space="preserve">        } catch (javax.swing.UnsupportedLookAndFeelException ex) {</w:t>
      </w:r>
    </w:p>
    <w:p w:rsidR="00AA0018" w:rsidRPr="00797F57" w:rsidRDefault="00AA0018" w:rsidP="00AA0018">
      <w:pPr>
        <w:pStyle w:val="Sinespaciado"/>
      </w:pPr>
      <w:r w:rsidRPr="00797F57">
        <w:t xml:space="preserve">            java.util.logging.Logger.getLogger(Formulario.class.getName()).log(java.util.logging.Level.SEVERE, null, ex);</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//&lt;/editor-fold&gt;</w:t>
      </w:r>
    </w:p>
    <w:p w:rsidR="00AA0018" w:rsidRPr="00797F57" w:rsidRDefault="00AA0018" w:rsidP="00AA0018">
      <w:pPr>
        <w:pStyle w:val="Sinespaciado"/>
      </w:pPr>
    </w:p>
    <w:p w:rsidR="00AA0018" w:rsidRPr="00797F57" w:rsidRDefault="00AA0018" w:rsidP="00AA0018">
      <w:pPr>
        <w:pStyle w:val="Sinespaciado"/>
      </w:pPr>
      <w:r w:rsidRPr="00797F57">
        <w:t xml:space="preserve">        /* Create and display the form */  </w:t>
      </w:r>
    </w:p>
    <w:p w:rsidR="00AA0018" w:rsidRPr="00797F57" w:rsidRDefault="00AA0018" w:rsidP="00AA0018">
      <w:pPr>
        <w:pStyle w:val="Sinespaciado"/>
      </w:pPr>
      <w:r w:rsidRPr="00797F57">
        <w:t xml:space="preserve">        java.awt.EventQueue.invokeLater(new Runnable() {</w:t>
      </w:r>
    </w:p>
    <w:p w:rsidR="00AA0018" w:rsidRPr="00797F57" w:rsidRDefault="00AA0018" w:rsidP="00AA0018">
      <w:pPr>
        <w:pStyle w:val="Sinespaciado"/>
      </w:pPr>
      <w:r w:rsidRPr="00797F57">
        <w:t xml:space="preserve">            public void run() {</w:t>
      </w:r>
    </w:p>
    <w:p w:rsidR="00AA0018" w:rsidRPr="00797F57" w:rsidRDefault="00AA0018" w:rsidP="00AA0018">
      <w:pPr>
        <w:pStyle w:val="Sinespaciado"/>
      </w:pPr>
      <w:r w:rsidRPr="00797F57">
        <w:t xml:space="preserve">                new Formulario().setVisible(true);</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r w:rsidRPr="00797F57">
        <w:t xml:space="preserve">    }</w:t>
      </w:r>
    </w:p>
    <w:p w:rsidR="00AA0018" w:rsidRPr="00797F57" w:rsidRDefault="00AA0018" w:rsidP="00AA0018">
      <w:pPr>
        <w:pStyle w:val="Sinespaciado"/>
      </w:pPr>
    </w:p>
    <w:p w:rsidR="00AA0018" w:rsidRPr="00797F57" w:rsidRDefault="00AA0018" w:rsidP="00AA0018">
      <w:pPr>
        <w:pStyle w:val="Sinespaciado"/>
      </w:pPr>
      <w:r w:rsidRPr="00797F57">
        <w:t xml:space="preserve">    // Variables declaration - do not modify                     </w:t>
      </w:r>
    </w:p>
    <w:p w:rsidR="00AA0018" w:rsidRPr="00797F57" w:rsidRDefault="00AA0018" w:rsidP="00AA0018">
      <w:pPr>
        <w:pStyle w:val="Sinespaciado"/>
      </w:pPr>
      <w:r w:rsidRPr="00797F57">
        <w:t xml:space="preserve">    private javax.swing.JTextField buscar;</w:t>
      </w:r>
    </w:p>
    <w:p w:rsidR="00AA0018" w:rsidRPr="00797F57" w:rsidRDefault="00AA0018" w:rsidP="00AA0018">
      <w:pPr>
        <w:pStyle w:val="Sinespaciado"/>
      </w:pPr>
      <w:r w:rsidRPr="00797F57">
        <w:t xml:space="preserve">    private javax.swing.JTable er;</w:t>
      </w:r>
    </w:p>
    <w:p w:rsidR="00AA0018" w:rsidRPr="00797F57" w:rsidRDefault="00AA0018" w:rsidP="00AA0018">
      <w:pPr>
        <w:pStyle w:val="Sinespaciado"/>
      </w:pPr>
      <w:r w:rsidRPr="00797F57">
        <w:t xml:space="preserve">    private javax.swing.JButton jButton1;</w:t>
      </w:r>
    </w:p>
    <w:p w:rsidR="00AA0018" w:rsidRPr="00797F57" w:rsidRDefault="00AA0018" w:rsidP="00AA0018">
      <w:pPr>
        <w:pStyle w:val="Sinespaciado"/>
      </w:pPr>
      <w:r w:rsidRPr="00797F57">
        <w:t xml:space="preserve">    private javax.swing.JButton jButton2;</w:t>
      </w:r>
    </w:p>
    <w:p w:rsidR="00AA0018" w:rsidRPr="00797F57" w:rsidRDefault="00AA0018" w:rsidP="00AA0018">
      <w:pPr>
        <w:pStyle w:val="Sinespaciado"/>
      </w:pPr>
      <w:r w:rsidRPr="00797F57">
        <w:t xml:space="preserve">    private javax.swing.JButton jButton3;</w:t>
      </w:r>
    </w:p>
    <w:p w:rsidR="00AA0018" w:rsidRPr="00797F57" w:rsidRDefault="00AA0018" w:rsidP="00AA0018">
      <w:pPr>
        <w:pStyle w:val="Sinespaciado"/>
      </w:pPr>
      <w:r w:rsidRPr="00797F57">
        <w:t xml:space="preserve">    private javax.swing.JButton jButton4;</w:t>
      </w:r>
    </w:p>
    <w:p w:rsidR="00AA0018" w:rsidRPr="00797F57" w:rsidRDefault="00AA0018" w:rsidP="00AA0018">
      <w:pPr>
        <w:pStyle w:val="Sinespaciado"/>
      </w:pPr>
      <w:r w:rsidRPr="00797F57">
        <w:t xml:space="preserve">    private javax.swing.JButton jButton5;</w:t>
      </w:r>
    </w:p>
    <w:p w:rsidR="00AA0018" w:rsidRPr="00797F57" w:rsidRDefault="00AA0018" w:rsidP="00AA0018">
      <w:pPr>
        <w:pStyle w:val="Sinespaciado"/>
      </w:pPr>
      <w:r w:rsidRPr="00797F57">
        <w:t xml:space="preserve">    private javax.swing.JButton jButton6;</w:t>
      </w:r>
    </w:p>
    <w:p w:rsidR="00AA0018" w:rsidRPr="00797F57" w:rsidRDefault="00AA0018" w:rsidP="00AA0018">
      <w:pPr>
        <w:pStyle w:val="Sinespaciado"/>
      </w:pPr>
      <w:r w:rsidRPr="00797F57">
        <w:t xml:space="preserve">    private javax.swing.JButton jButton7;</w:t>
      </w:r>
    </w:p>
    <w:p w:rsidR="00AA0018" w:rsidRPr="00797F57" w:rsidRDefault="00AA0018" w:rsidP="00AA0018">
      <w:pPr>
        <w:pStyle w:val="Sinespaciado"/>
      </w:pPr>
      <w:r w:rsidRPr="00797F57">
        <w:t xml:space="preserve">    private javax.swing.JLabel jLabel1;</w:t>
      </w:r>
    </w:p>
    <w:p w:rsidR="00AA0018" w:rsidRPr="00797F57" w:rsidRDefault="00AA0018" w:rsidP="00AA0018">
      <w:pPr>
        <w:pStyle w:val="Sinespaciado"/>
      </w:pPr>
      <w:r w:rsidRPr="00797F57">
        <w:t xml:space="preserve">    private javax.swing.JLabel jLabel2;</w:t>
      </w:r>
    </w:p>
    <w:p w:rsidR="00AA0018" w:rsidRPr="00797F57" w:rsidRDefault="00AA0018" w:rsidP="00AA0018">
      <w:pPr>
        <w:pStyle w:val="Sinespaciado"/>
      </w:pPr>
      <w:r w:rsidRPr="00797F57">
        <w:t xml:space="preserve">    private javax.swing.JLabel jLabel3;</w:t>
      </w:r>
    </w:p>
    <w:p w:rsidR="00AA0018" w:rsidRPr="00797F57" w:rsidRDefault="00AA0018" w:rsidP="00AA0018">
      <w:pPr>
        <w:pStyle w:val="Sinespaciado"/>
      </w:pPr>
      <w:r w:rsidRPr="00797F57">
        <w:t xml:space="preserve">    private javax.swing.JLabel jLabel4;</w:t>
      </w:r>
    </w:p>
    <w:p w:rsidR="00AA0018" w:rsidRPr="00797F57" w:rsidRDefault="00AA0018" w:rsidP="00AA0018">
      <w:pPr>
        <w:pStyle w:val="Sinespaciado"/>
      </w:pPr>
      <w:r w:rsidRPr="00797F57">
        <w:t xml:space="preserve">    private javax.swing.JLabel jLabel5;</w:t>
      </w:r>
    </w:p>
    <w:p w:rsidR="00AA0018" w:rsidRPr="00797F57" w:rsidRDefault="00AA0018" w:rsidP="00AA0018">
      <w:pPr>
        <w:pStyle w:val="Sinespaciado"/>
      </w:pPr>
      <w:r w:rsidRPr="00797F57">
        <w:t xml:space="preserve">    private javax.swing.JLabel jLabel6;</w:t>
      </w:r>
    </w:p>
    <w:p w:rsidR="00AA0018" w:rsidRPr="00797F57" w:rsidRDefault="00AA0018" w:rsidP="00AA0018">
      <w:pPr>
        <w:pStyle w:val="Sinespaciado"/>
      </w:pPr>
      <w:r w:rsidRPr="00797F57">
        <w:t xml:space="preserve">    private javax.swing.JLabel jLabel7;</w:t>
      </w:r>
    </w:p>
    <w:p w:rsidR="00AA0018" w:rsidRPr="00797F57" w:rsidRDefault="00AA0018" w:rsidP="00AA0018">
      <w:pPr>
        <w:pStyle w:val="Sinespaciado"/>
      </w:pPr>
      <w:r w:rsidRPr="00797F57">
        <w:t xml:space="preserve">    private javax.swing.JPanel jPanel1;</w:t>
      </w:r>
    </w:p>
    <w:p w:rsidR="00AA0018" w:rsidRPr="00797F57" w:rsidRDefault="00AA0018" w:rsidP="00AA0018">
      <w:pPr>
        <w:pStyle w:val="Sinespaciado"/>
      </w:pPr>
      <w:r w:rsidRPr="00797F57">
        <w:t xml:space="preserve">    private javax.swing.JScrollPane jScrollPane1;</w:t>
      </w:r>
    </w:p>
    <w:p w:rsidR="00AA0018" w:rsidRPr="00797F57" w:rsidRDefault="00AA0018" w:rsidP="00AA0018">
      <w:pPr>
        <w:pStyle w:val="Sinespaciado"/>
      </w:pPr>
      <w:r w:rsidRPr="00797F57">
        <w:t xml:space="preserve">    private javax.swing.JScrollPane jScrollPane2;</w:t>
      </w:r>
    </w:p>
    <w:p w:rsidR="00AA0018" w:rsidRPr="00797F57" w:rsidRDefault="00AA0018" w:rsidP="00AA0018">
      <w:pPr>
        <w:pStyle w:val="Sinespaciado"/>
      </w:pPr>
      <w:r w:rsidRPr="00797F57">
        <w:t xml:space="preserve">    private javax.swing.JTable tbproduc;</w:t>
      </w:r>
    </w:p>
    <w:p w:rsidR="00AA0018" w:rsidRPr="00797F57" w:rsidRDefault="00AA0018" w:rsidP="00AA0018">
      <w:pPr>
        <w:pStyle w:val="Sinespaciado"/>
      </w:pPr>
      <w:r w:rsidRPr="00797F57">
        <w:t xml:space="preserve">    // End of variables declaration                   </w:t>
      </w:r>
    </w:p>
    <w:p w:rsidR="00AA0018" w:rsidRPr="00797F57" w:rsidRDefault="00AA0018" w:rsidP="00AA0018">
      <w:pPr>
        <w:pStyle w:val="Sinespaciado"/>
      </w:pPr>
      <w:r w:rsidRPr="00797F57">
        <w:t>conectar cc = new conectar();</w:t>
      </w:r>
    </w:p>
    <w:p w:rsidR="00AA0018" w:rsidRPr="00797F57" w:rsidRDefault="00AA0018" w:rsidP="00AA0018">
      <w:pPr>
        <w:pStyle w:val="Sinespaciado"/>
      </w:pPr>
      <w:r w:rsidRPr="00797F57">
        <w:t>Connection cn = cc.conexion();</w:t>
      </w:r>
    </w:p>
    <w:p w:rsidR="00AA0018" w:rsidRPr="00797F57" w:rsidRDefault="00AA0018" w:rsidP="00AA0018">
      <w:pPr>
        <w:pStyle w:val="Sinespaciado"/>
        <w:rPr>
          <w:lang w:val="es-ES"/>
        </w:rPr>
      </w:pPr>
      <w:r w:rsidRPr="00797F57">
        <w:rPr>
          <w:lang w:val="es-ES"/>
        </w:rPr>
        <w:t>}</w:t>
      </w: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BE65E7" w:rsidP="00AC33A1">
      <w:pPr>
        <w:rPr>
          <w:lang w:val="es-ES"/>
        </w:rPr>
      </w:pPr>
    </w:p>
    <w:p w:rsidR="00BE65E7" w:rsidRPr="00797F57" w:rsidRDefault="00AA0018" w:rsidP="00797F57">
      <w:pPr>
        <w:pStyle w:val="Ttulo2"/>
        <w:rPr>
          <w:color w:val="auto"/>
          <w:lang w:val="es-ES"/>
        </w:rPr>
      </w:pPr>
      <w:bookmarkStart w:id="98" w:name="_Toc454524698"/>
      <w:r w:rsidRPr="00797F57">
        <w:rPr>
          <w:color w:val="auto"/>
          <w:lang w:val="es-ES"/>
        </w:rPr>
        <w:lastRenderedPageBreak/>
        <w:t>CONTROLADOR ARDUINO</w:t>
      </w:r>
      <w:bookmarkEnd w:id="98"/>
    </w:p>
    <w:p w:rsidR="00632768" w:rsidRPr="00797F57" w:rsidRDefault="00632768" w:rsidP="00632768">
      <w:pPr>
        <w:pStyle w:val="Sinespaciado"/>
        <w:rPr>
          <w:lang w:val="es-ES"/>
        </w:rPr>
      </w:pPr>
      <w:r w:rsidRPr="00797F57">
        <w:rPr>
          <w:lang w:val="es-ES"/>
        </w:rPr>
        <w:t>#define VELOCIDAD 1000</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int steps = 2;</w:t>
      </w:r>
    </w:p>
    <w:p w:rsidR="00632768" w:rsidRPr="00797F57" w:rsidRDefault="00632768" w:rsidP="00632768">
      <w:pPr>
        <w:pStyle w:val="Sinespaciado"/>
        <w:rPr>
          <w:lang w:val="es-ES"/>
        </w:rPr>
      </w:pPr>
      <w:r w:rsidRPr="00797F57">
        <w:rPr>
          <w:lang w:val="es-ES"/>
        </w:rPr>
        <w:t>int direccion = 3;</w:t>
      </w:r>
    </w:p>
    <w:p w:rsidR="00632768" w:rsidRPr="00797F57" w:rsidRDefault="00632768" w:rsidP="00632768">
      <w:pPr>
        <w:pStyle w:val="Sinespaciado"/>
        <w:rPr>
          <w:lang w:val="es-ES"/>
        </w:rPr>
      </w:pPr>
      <w:r w:rsidRPr="00797F57">
        <w:rPr>
          <w:lang w:val="es-ES"/>
        </w:rPr>
        <w:t>int reset = 4;</w:t>
      </w:r>
    </w:p>
    <w:p w:rsidR="00632768" w:rsidRPr="00797F57" w:rsidRDefault="00632768" w:rsidP="00632768">
      <w:pPr>
        <w:pStyle w:val="Sinespaciado"/>
        <w:rPr>
          <w:lang w:val="es-ES"/>
        </w:rPr>
      </w:pPr>
      <w:r w:rsidRPr="00797F57">
        <w:rPr>
          <w:lang w:val="es-ES"/>
        </w:rPr>
        <w:t>//para ron</w:t>
      </w:r>
    </w:p>
    <w:p w:rsidR="00632768" w:rsidRPr="00797F57" w:rsidRDefault="00632768" w:rsidP="00632768">
      <w:pPr>
        <w:pStyle w:val="Sinespaciado"/>
        <w:rPr>
          <w:lang w:val="es-ES"/>
        </w:rPr>
      </w:pPr>
      <w:r w:rsidRPr="00797F57">
        <w:rPr>
          <w:lang w:val="es-ES"/>
        </w:rPr>
        <w:t>long pasos = 114000;</w:t>
      </w:r>
    </w:p>
    <w:p w:rsidR="00632768" w:rsidRPr="00797F57" w:rsidRDefault="00632768" w:rsidP="00632768">
      <w:pPr>
        <w:pStyle w:val="Sinespaciado"/>
        <w:rPr>
          <w:lang w:val="es-ES"/>
        </w:rPr>
      </w:pPr>
      <w:r w:rsidRPr="00797F57">
        <w:rPr>
          <w:lang w:val="es-ES"/>
        </w:rPr>
        <w:t>long pasos3 = 33000;</w:t>
      </w:r>
    </w:p>
    <w:p w:rsidR="00632768" w:rsidRPr="00797F57" w:rsidRDefault="00632768" w:rsidP="00632768">
      <w:pPr>
        <w:pStyle w:val="Sinespaciado"/>
        <w:rPr>
          <w:lang w:val="es-ES"/>
        </w:rPr>
      </w:pPr>
      <w:r w:rsidRPr="00797F57">
        <w:rPr>
          <w:lang w:val="es-ES"/>
        </w:rPr>
        <w:t>long pasos4 = 81000;</w:t>
      </w:r>
    </w:p>
    <w:p w:rsidR="00632768" w:rsidRPr="00797F57" w:rsidRDefault="00632768" w:rsidP="00632768">
      <w:pPr>
        <w:pStyle w:val="Sinespaciado"/>
        <w:rPr>
          <w:lang w:val="es-ES"/>
        </w:rPr>
      </w:pPr>
      <w:r w:rsidRPr="00797F57">
        <w:rPr>
          <w:lang w:val="es-ES"/>
        </w:rPr>
        <w:t>//para vodka</w:t>
      </w:r>
    </w:p>
    <w:p w:rsidR="00632768" w:rsidRPr="00797F57" w:rsidRDefault="00632768" w:rsidP="00632768">
      <w:pPr>
        <w:pStyle w:val="Sinespaciado"/>
        <w:rPr>
          <w:lang w:val="es-ES"/>
        </w:rPr>
      </w:pPr>
      <w:r w:rsidRPr="00797F57">
        <w:rPr>
          <w:lang w:val="es-ES"/>
        </w:rPr>
        <w:t>long pasos2 = 38000;</w:t>
      </w:r>
    </w:p>
    <w:p w:rsidR="00632768" w:rsidRPr="00797F57" w:rsidRDefault="00632768" w:rsidP="00632768">
      <w:pPr>
        <w:pStyle w:val="Sinespaciado"/>
        <w:rPr>
          <w:lang w:val="es-ES"/>
        </w:rPr>
      </w:pPr>
      <w:r w:rsidRPr="00797F57">
        <w:rPr>
          <w:lang w:val="es-ES"/>
        </w:rPr>
        <w:t>long pasos5 = 19000;</w:t>
      </w:r>
    </w:p>
    <w:p w:rsidR="00632768" w:rsidRPr="00797F57" w:rsidRDefault="00632768" w:rsidP="00632768">
      <w:pPr>
        <w:pStyle w:val="Sinespaciado"/>
        <w:rPr>
          <w:lang w:val="es-ES"/>
        </w:rPr>
      </w:pPr>
      <w:r w:rsidRPr="00797F57">
        <w:rPr>
          <w:lang w:val="es-ES"/>
        </w:rPr>
        <w:t>long pasos6 = 19000;</w:t>
      </w:r>
    </w:p>
    <w:p w:rsidR="00632768" w:rsidRPr="00797F57" w:rsidRDefault="00632768" w:rsidP="00632768">
      <w:pPr>
        <w:pStyle w:val="Sinespaciado"/>
      </w:pPr>
      <w:r w:rsidRPr="00797F57">
        <w:t>//para whiski</w:t>
      </w:r>
    </w:p>
    <w:p w:rsidR="00632768" w:rsidRPr="00797F57" w:rsidRDefault="00632768" w:rsidP="00632768">
      <w:pPr>
        <w:pStyle w:val="Sinespaciado"/>
      </w:pPr>
      <w:r w:rsidRPr="00797F57">
        <w:t>long pasos7 = 57000;</w:t>
      </w:r>
    </w:p>
    <w:p w:rsidR="00632768" w:rsidRPr="00797F57" w:rsidRDefault="00632768" w:rsidP="00632768">
      <w:pPr>
        <w:pStyle w:val="Sinespaciado"/>
      </w:pPr>
      <w:r w:rsidRPr="00797F57">
        <w:t>long pasos8 = 38000;</w:t>
      </w:r>
    </w:p>
    <w:p w:rsidR="00632768" w:rsidRPr="00797F57" w:rsidRDefault="00632768" w:rsidP="00632768">
      <w:pPr>
        <w:pStyle w:val="Sinespaciado"/>
        <w:rPr>
          <w:lang w:val="es-ES"/>
        </w:rPr>
      </w:pPr>
      <w:r w:rsidRPr="00797F57">
        <w:rPr>
          <w:lang w:val="es-ES"/>
        </w:rPr>
        <w:t>//para equila</w:t>
      </w:r>
    </w:p>
    <w:p w:rsidR="00632768" w:rsidRPr="00797F57" w:rsidRDefault="00632768" w:rsidP="00632768">
      <w:pPr>
        <w:pStyle w:val="Sinespaciado"/>
        <w:rPr>
          <w:lang w:val="es-ES"/>
        </w:rPr>
      </w:pPr>
      <w:r w:rsidRPr="00797F57">
        <w:rPr>
          <w:lang w:val="es-ES"/>
        </w:rPr>
        <w:t>long pasos9 = 95000;</w:t>
      </w:r>
    </w:p>
    <w:p w:rsidR="00632768" w:rsidRPr="00797F57" w:rsidRDefault="00632768" w:rsidP="00632768">
      <w:pPr>
        <w:pStyle w:val="Sinespaciado"/>
        <w:rPr>
          <w:lang w:val="es-ES"/>
        </w:rPr>
      </w:pPr>
      <w:r w:rsidRPr="00797F57">
        <w:rPr>
          <w:lang w:val="es-ES"/>
        </w:rPr>
        <w:t>long pasos10 = 14000;</w:t>
      </w:r>
    </w:p>
    <w:p w:rsidR="00632768" w:rsidRPr="00797F57" w:rsidRDefault="00632768" w:rsidP="00632768">
      <w:pPr>
        <w:pStyle w:val="Sinespaciado"/>
        <w:rPr>
          <w:lang w:val="es-ES"/>
        </w:rPr>
      </w:pPr>
    </w:p>
    <w:p w:rsidR="00632768" w:rsidRPr="00797F57" w:rsidRDefault="00632768" w:rsidP="00632768">
      <w:pPr>
        <w:pStyle w:val="Sinespaciado"/>
      </w:pPr>
      <w:r w:rsidRPr="00797F57">
        <w:t>int input;</w:t>
      </w:r>
    </w:p>
    <w:p w:rsidR="00632768" w:rsidRPr="00797F57" w:rsidRDefault="00632768" w:rsidP="00632768">
      <w:pPr>
        <w:pStyle w:val="Sinespaciado"/>
      </w:pPr>
      <w:r w:rsidRPr="00797F57">
        <w:t xml:space="preserve">int motor1 = 10; </w:t>
      </w:r>
    </w:p>
    <w:p w:rsidR="00632768" w:rsidRPr="00797F57" w:rsidRDefault="00632768" w:rsidP="00632768">
      <w:pPr>
        <w:pStyle w:val="Sinespaciado"/>
      </w:pPr>
      <w:r w:rsidRPr="00797F57">
        <w:t xml:space="preserve">int motor2 = 9; </w:t>
      </w:r>
    </w:p>
    <w:p w:rsidR="00632768" w:rsidRPr="00797F57" w:rsidRDefault="00632768" w:rsidP="00632768">
      <w:pPr>
        <w:pStyle w:val="Sinespaciado"/>
      </w:pPr>
      <w:r w:rsidRPr="00797F57">
        <w:t>int motor3 = 8;</w:t>
      </w:r>
    </w:p>
    <w:p w:rsidR="00632768" w:rsidRPr="00797F57" w:rsidRDefault="00632768" w:rsidP="00632768">
      <w:pPr>
        <w:pStyle w:val="Sinespaciado"/>
      </w:pPr>
      <w:r w:rsidRPr="00797F57">
        <w:t>int motor4 = 7;</w:t>
      </w:r>
    </w:p>
    <w:p w:rsidR="00632768" w:rsidRPr="00797F57" w:rsidRDefault="00632768" w:rsidP="00632768">
      <w:pPr>
        <w:pStyle w:val="Sinespaciado"/>
      </w:pPr>
      <w:r w:rsidRPr="00797F57">
        <w:t>int motor5 = 6;</w:t>
      </w:r>
    </w:p>
    <w:p w:rsidR="00632768" w:rsidRPr="00797F57" w:rsidRDefault="00632768" w:rsidP="00632768">
      <w:pPr>
        <w:pStyle w:val="Sinespaciado"/>
      </w:pPr>
      <w:r w:rsidRPr="00797F57">
        <w:t>int motor6 = 5;</w:t>
      </w:r>
    </w:p>
    <w:p w:rsidR="00632768" w:rsidRPr="00797F57" w:rsidRDefault="00632768" w:rsidP="00632768">
      <w:pPr>
        <w:pStyle w:val="Sinespaciado"/>
      </w:pPr>
    </w:p>
    <w:p w:rsidR="00632768" w:rsidRPr="00797F57" w:rsidRDefault="00632768" w:rsidP="00632768">
      <w:pPr>
        <w:pStyle w:val="Sinespaciado"/>
      </w:pPr>
      <w:r w:rsidRPr="00797F57">
        <w:t>#include &lt;MaxMatrix.h&gt;</w:t>
      </w:r>
    </w:p>
    <w:p w:rsidR="00632768" w:rsidRPr="00797F57" w:rsidRDefault="00632768" w:rsidP="00632768">
      <w:pPr>
        <w:pStyle w:val="Sinespaciado"/>
      </w:pPr>
      <w:r w:rsidRPr="00797F57">
        <w:t>#include &lt;avr/pgmspace.h&gt;</w:t>
      </w:r>
    </w:p>
    <w:p w:rsidR="00632768" w:rsidRPr="00797F57" w:rsidRDefault="00632768" w:rsidP="00632768">
      <w:pPr>
        <w:pStyle w:val="Sinespaciado"/>
      </w:pPr>
    </w:p>
    <w:p w:rsidR="00632768" w:rsidRPr="00797F57" w:rsidRDefault="00632768" w:rsidP="00632768">
      <w:pPr>
        <w:pStyle w:val="Sinespaciado"/>
      </w:pPr>
      <w:r w:rsidRPr="00797F57">
        <w:t>PROGMEM unsigned char const CH[] = {</w:t>
      </w:r>
    </w:p>
    <w:p w:rsidR="00632768" w:rsidRPr="00797F57" w:rsidRDefault="00632768" w:rsidP="00632768">
      <w:pPr>
        <w:pStyle w:val="Sinespaciado"/>
      </w:pPr>
      <w:r w:rsidRPr="00797F57">
        <w:t>3, 8, B00000000, B00000000, B00000000, B00000000, B00000000, // space</w:t>
      </w:r>
    </w:p>
    <w:p w:rsidR="00632768" w:rsidRPr="00797F57" w:rsidRDefault="00632768" w:rsidP="00632768">
      <w:pPr>
        <w:pStyle w:val="Sinespaciado"/>
      </w:pPr>
      <w:r w:rsidRPr="00797F57">
        <w:t>1, 8, B01011111, B00000000, B00000000, B00000000, B00000000, // !</w:t>
      </w:r>
    </w:p>
    <w:p w:rsidR="00632768" w:rsidRPr="00797F57" w:rsidRDefault="00632768" w:rsidP="00632768">
      <w:pPr>
        <w:pStyle w:val="Sinespaciado"/>
      </w:pPr>
      <w:r w:rsidRPr="00797F57">
        <w:t>3, 8, B00000011, B00000000, B00000011, B00000000, B00000000, // "</w:t>
      </w:r>
    </w:p>
    <w:p w:rsidR="00632768" w:rsidRPr="00797F57" w:rsidRDefault="00632768" w:rsidP="00632768">
      <w:pPr>
        <w:pStyle w:val="Sinespaciado"/>
      </w:pPr>
      <w:r w:rsidRPr="00797F57">
        <w:t>5, 8, B00010100, B00111110, B00010100, B00111110, B00010100, // #</w:t>
      </w:r>
    </w:p>
    <w:p w:rsidR="00632768" w:rsidRPr="00797F57" w:rsidRDefault="00632768" w:rsidP="00632768">
      <w:pPr>
        <w:pStyle w:val="Sinespaciado"/>
      </w:pPr>
      <w:r w:rsidRPr="00797F57">
        <w:t>4, 8, B00100100, B01101010, B00101011, B00010010, B00000000, // $</w:t>
      </w:r>
    </w:p>
    <w:p w:rsidR="00632768" w:rsidRPr="00797F57" w:rsidRDefault="00632768" w:rsidP="00632768">
      <w:pPr>
        <w:pStyle w:val="Sinespaciado"/>
      </w:pPr>
      <w:r w:rsidRPr="00797F57">
        <w:t>5, 8, B01100011, B00010011, B00001000, B01100100, B01100011, // %</w:t>
      </w:r>
    </w:p>
    <w:p w:rsidR="00632768" w:rsidRPr="00797F57" w:rsidRDefault="00632768" w:rsidP="00632768">
      <w:pPr>
        <w:pStyle w:val="Sinespaciado"/>
      </w:pPr>
      <w:r w:rsidRPr="00797F57">
        <w:t>5, 8, B00110110, B01001001, B01010110, B00100000, B01010000, // &amp;</w:t>
      </w:r>
    </w:p>
    <w:p w:rsidR="00632768" w:rsidRPr="00797F57" w:rsidRDefault="00632768" w:rsidP="00632768">
      <w:pPr>
        <w:pStyle w:val="Sinespaciado"/>
      </w:pPr>
      <w:r w:rsidRPr="00797F57">
        <w:t>1, 8, B00000011, B00000000, B00000000, B00000000, B00000000, // '</w:t>
      </w:r>
    </w:p>
    <w:p w:rsidR="00632768" w:rsidRPr="00797F57" w:rsidRDefault="00632768" w:rsidP="00632768">
      <w:pPr>
        <w:pStyle w:val="Sinespaciado"/>
      </w:pPr>
      <w:r w:rsidRPr="00797F57">
        <w:t>3, 8, B00011100, B00100010, B01000001, B00000000, B00000000, // (</w:t>
      </w:r>
    </w:p>
    <w:p w:rsidR="00632768" w:rsidRPr="00797F57" w:rsidRDefault="00632768" w:rsidP="00632768">
      <w:pPr>
        <w:pStyle w:val="Sinespaciado"/>
      </w:pPr>
      <w:r w:rsidRPr="00797F57">
        <w:t>3, 8, B01000001, B00100010, B00011100, B00000000, B00000000, // )</w:t>
      </w:r>
    </w:p>
    <w:p w:rsidR="00632768" w:rsidRPr="00797F57" w:rsidRDefault="00632768" w:rsidP="00632768">
      <w:pPr>
        <w:pStyle w:val="Sinespaciado"/>
      </w:pPr>
      <w:r w:rsidRPr="00797F57">
        <w:t>5, 8, B00101000, B00011000, B00001110, B00011000, B00101000, // *</w:t>
      </w:r>
    </w:p>
    <w:p w:rsidR="00632768" w:rsidRPr="00797F57" w:rsidRDefault="00632768" w:rsidP="00632768">
      <w:pPr>
        <w:pStyle w:val="Sinespaciado"/>
      </w:pPr>
      <w:r w:rsidRPr="00797F57">
        <w:t>5, 8, B00001000, B00001000, B00111110, B00001000, B00001000, // +</w:t>
      </w:r>
    </w:p>
    <w:p w:rsidR="00632768" w:rsidRPr="00797F57" w:rsidRDefault="00632768" w:rsidP="00632768">
      <w:pPr>
        <w:pStyle w:val="Sinespaciado"/>
      </w:pPr>
      <w:r w:rsidRPr="00797F57">
        <w:t>2, 8, B10110000, B01110000, B00000000, B00000000, B00000000, // ,</w:t>
      </w:r>
    </w:p>
    <w:p w:rsidR="00632768" w:rsidRPr="00797F57" w:rsidRDefault="00632768" w:rsidP="00632768">
      <w:pPr>
        <w:pStyle w:val="Sinespaciado"/>
      </w:pPr>
      <w:r w:rsidRPr="00797F57">
        <w:lastRenderedPageBreak/>
        <w:t>4, 8, B00001000, B00001000, B00001000, B00001000, B00000000, // -</w:t>
      </w:r>
    </w:p>
    <w:p w:rsidR="00632768" w:rsidRPr="00797F57" w:rsidRDefault="00632768" w:rsidP="00632768">
      <w:pPr>
        <w:pStyle w:val="Sinespaciado"/>
      </w:pPr>
      <w:r w:rsidRPr="00797F57">
        <w:t>2, 8, B01100000, B01100000, B00000000, B00000000, B00000000, // .</w:t>
      </w:r>
    </w:p>
    <w:p w:rsidR="00632768" w:rsidRPr="00797F57" w:rsidRDefault="00632768" w:rsidP="00632768">
      <w:pPr>
        <w:pStyle w:val="Sinespaciado"/>
      </w:pPr>
      <w:r w:rsidRPr="00797F57">
        <w:t>4, 8, B01100000, B00011000, B00000110, B00000001, B00000000, // /</w:t>
      </w:r>
    </w:p>
    <w:p w:rsidR="00632768" w:rsidRPr="00797F57" w:rsidRDefault="00632768" w:rsidP="00632768">
      <w:pPr>
        <w:pStyle w:val="Sinespaciado"/>
      </w:pPr>
      <w:r w:rsidRPr="00797F57">
        <w:t>4, 8, B00111110, B01000001, B01000001, B00111110, B00000000, // 0</w:t>
      </w:r>
    </w:p>
    <w:p w:rsidR="00632768" w:rsidRPr="00797F57" w:rsidRDefault="00632768" w:rsidP="00632768">
      <w:pPr>
        <w:pStyle w:val="Sinespaciado"/>
      </w:pPr>
      <w:r w:rsidRPr="00797F57">
        <w:t>3, 8, B01000010, B01111111, B01000000, B00000000, B00000000, // 1</w:t>
      </w:r>
    </w:p>
    <w:p w:rsidR="00632768" w:rsidRPr="00797F57" w:rsidRDefault="00632768" w:rsidP="00632768">
      <w:pPr>
        <w:pStyle w:val="Sinespaciado"/>
      </w:pPr>
      <w:r w:rsidRPr="00797F57">
        <w:t>4, 8, B01100010, B01010001, B01001001, B01000110, B00000000, // 2</w:t>
      </w:r>
    </w:p>
    <w:p w:rsidR="00632768" w:rsidRPr="00797F57" w:rsidRDefault="00632768" w:rsidP="00632768">
      <w:pPr>
        <w:pStyle w:val="Sinespaciado"/>
      </w:pPr>
      <w:r w:rsidRPr="00797F57">
        <w:t>4, 8, B00100010, B01000001, B01001001, B00110110, B00000000, // 3</w:t>
      </w:r>
    </w:p>
    <w:p w:rsidR="00632768" w:rsidRPr="00797F57" w:rsidRDefault="00632768" w:rsidP="00632768">
      <w:pPr>
        <w:pStyle w:val="Sinespaciado"/>
      </w:pPr>
      <w:r w:rsidRPr="00797F57">
        <w:t>4, 8, B00011000, B00010100, B00010010, B01111111, B00000000, // 4</w:t>
      </w:r>
    </w:p>
    <w:p w:rsidR="00632768" w:rsidRPr="00797F57" w:rsidRDefault="00632768" w:rsidP="00632768">
      <w:pPr>
        <w:pStyle w:val="Sinespaciado"/>
      </w:pPr>
      <w:r w:rsidRPr="00797F57">
        <w:t>4, 8, B00100111, B01000101, B01000101, B00111001, B00000000, // 5</w:t>
      </w:r>
    </w:p>
    <w:p w:rsidR="00632768" w:rsidRPr="00797F57" w:rsidRDefault="00632768" w:rsidP="00632768">
      <w:pPr>
        <w:pStyle w:val="Sinespaciado"/>
      </w:pPr>
      <w:r w:rsidRPr="00797F57">
        <w:t>4, 8, B00111110, B01001001, B01001001, B00110000, B00000000, // 6</w:t>
      </w:r>
    </w:p>
    <w:p w:rsidR="00632768" w:rsidRPr="00797F57" w:rsidRDefault="00632768" w:rsidP="00632768">
      <w:pPr>
        <w:pStyle w:val="Sinespaciado"/>
      </w:pPr>
      <w:r w:rsidRPr="00797F57">
        <w:t>4, 8, B01100001, B00010001, B00001001, B00000111, B00000000, // 7</w:t>
      </w:r>
    </w:p>
    <w:p w:rsidR="00632768" w:rsidRPr="00797F57" w:rsidRDefault="00632768" w:rsidP="00632768">
      <w:pPr>
        <w:pStyle w:val="Sinespaciado"/>
      </w:pPr>
      <w:r w:rsidRPr="00797F57">
        <w:t>4, 8, B00110110, B01001001, B01001001, B00110110, B00000000, // 8</w:t>
      </w:r>
    </w:p>
    <w:p w:rsidR="00632768" w:rsidRPr="00797F57" w:rsidRDefault="00632768" w:rsidP="00632768">
      <w:pPr>
        <w:pStyle w:val="Sinespaciado"/>
      </w:pPr>
      <w:r w:rsidRPr="00797F57">
        <w:t>4, 8, B00000110, B01001001, B01001001, B00111110, B00000000, // 9</w:t>
      </w:r>
    </w:p>
    <w:p w:rsidR="00632768" w:rsidRPr="00797F57" w:rsidRDefault="00632768" w:rsidP="00632768">
      <w:pPr>
        <w:pStyle w:val="Sinespaciado"/>
      </w:pPr>
      <w:r w:rsidRPr="00797F57">
        <w:t>2, 8, B01010000, B00000000, B00000000, B00000000, B00000000, // :</w:t>
      </w:r>
    </w:p>
    <w:p w:rsidR="00632768" w:rsidRPr="00797F57" w:rsidRDefault="00632768" w:rsidP="00632768">
      <w:pPr>
        <w:pStyle w:val="Sinespaciado"/>
      </w:pPr>
      <w:r w:rsidRPr="00797F57">
        <w:t>2, 8, B10000000, B01010000, B00000000, B00000000, B00000000, // ;</w:t>
      </w:r>
    </w:p>
    <w:p w:rsidR="00632768" w:rsidRPr="00797F57" w:rsidRDefault="00632768" w:rsidP="00632768">
      <w:pPr>
        <w:pStyle w:val="Sinespaciado"/>
      </w:pPr>
      <w:r w:rsidRPr="00797F57">
        <w:t>3, 8, B00010000, B00101000, B01000100, B00000000, B00000000, // &lt;</w:t>
      </w:r>
    </w:p>
    <w:p w:rsidR="00632768" w:rsidRPr="00797F57" w:rsidRDefault="00632768" w:rsidP="00632768">
      <w:pPr>
        <w:pStyle w:val="Sinespaciado"/>
      </w:pPr>
      <w:r w:rsidRPr="00797F57">
        <w:t>3, 8, B00010100, B00010100, B00010100, B00000000, B00000000, // =</w:t>
      </w:r>
    </w:p>
    <w:p w:rsidR="00632768" w:rsidRPr="00797F57" w:rsidRDefault="00632768" w:rsidP="00632768">
      <w:pPr>
        <w:pStyle w:val="Sinespaciado"/>
      </w:pPr>
      <w:r w:rsidRPr="00797F57">
        <w:t>3, 8, B01000100, B00101000, B00010000, B00000000, B00000000, // &gt;</w:t>
      </w:r>
    </w:p>
    <w:p w:rsidR="00632768" w:rsidRPr="00797F57" w:rsidRDefault="00632768" w:rsidP="00632768">
      <w:pPr>
        <w:pStyle w:val="Sinespaciado"/>
      </w:pPr>
      <w:r w:rsidRPr="00797F57">
        <w:t>4, 8, B00000010, B01011001, B00001001, B00000110, B00000000, // ?</w:t>
      </w:r>
    </w:p>
    <w:p w:rsidR="00632768" w:rsidRPr="00797F57" w:rsidRDefault="00632768" w:rsidP="00632768">
      <w:pPr>
        <w:pStyle w:val="Sinespaciado"/>
      </w:pPr>
      <w:r w:rsidRPr="00797F57">
        <w:t>5, 8, B00111110, B01001001, B01010101, B01011101, B00001110, // @</w:t>
      </w:r>
    </w:p>
    <w:p w:rsidR="00632768" w:rsidRPr="00797F57" w:rsidRDefault="00632768" w:rsidP="00632768">
      <w:pPr>
        <w:pStyle w:val="Sinespaciado"/>
      </w:pPr>
      <w:r w:rsidRPr="00797F57">
        <w:t>4, 8, B01111110, B00010001, B00010001, B01111110, B00000000, // A</w:t>
      </w:r>
    </w:p>
    <w:p w:rsidR="00632768" w:rsidRPr="00797F57" w:rsidRDefault="00632768" w:rsidP="00632768">
      <w:pPr>
        <w:pStyle w:val="Sinespaciado"/>
      </w:pPr>
      <w:r w:rsidRPr="00797F57">
        <w:t>4, 8, B01111111, B01001001, B01001001, B00110110, B00000000, // B</w:t>
      </w:r>
    </w:p>
    <w:p w:rsidR="00632768" w:rsidRPr="00797F57" w:rsidRDefault="00632768" w:rsidP="00632768">
      <w:pPr>
        <w:pStyle w:val="Sinespaciado"/>
      </w:pPr>
      <w:r w:rsidRPr="00797F57">
        <w:t>4, 8, B00111110, B01000001, B01000001, B00100010, B00000000, // C</w:t>
      </w:r>
    </w:p>
    <w:p w:rsidR="00632768" w:rsidRPr="00797F57" w:rsidRDefault="00632768" w:rsidP="00632768">
      <w:pPr>
        <w:pStyle w:val="Sinespaciado"/>
      </w:pPr>
      <w:r w:rsidRPr="00797F57">
        <w:t>4, 8, B01111111, B01000001, B01000001, B00111110, B00000000, // D</w:t>
      </w:r>
    </w:p>
    <w:p w:rsidR="00632768" w:rsidRPr="00797F57" w:rsidRDefault="00632768" w:rsidP="00632768">
      <w:pPr>
        <w:pStyle w:val="Sinespaciado"/>
      </w:pPr>
      <w:r w:rsidRPr="00797F57">
        <w:t>4, 8, B01111111, B01001001, B01001001, B01000001, B00000000, // E</w:t>
      </w:r>
    </w:p>
    <w:p w:rsidR="00632768" w:rsidRPr="00797F57" w:rsidRDefault="00632768" w:rsidP="00632768">
      <w:pPr>
        <w:pStyle w:val="Sinespaciado"/>
      </w:pPr>
      <w:r w:rsidRPr="00797F57">
        <w:t>4, 8, B01111111, B00001001, B00001001, B00000001, B00000000, // F</w:t>
      </w:r>
    </w:p>
    <w:p w:rsidR="00632768" w:rsidRPr="00797F57" w:rsidRDefault="00632768" w:rsidP="00632768">
      <w:pPr>
        <w:pStyle w:val="Sinespaciado"/>
      </w:pPr>
      <w:r w:rsidRPr="00797F57">
        <w:t>4, 8, B00111110, B01000001, B01001001, B01111010, B00000000, // G</w:t>
      </w:r>
    </w:p>
    <w:p w:rsidR="00632768" w:rsidRPr="00797F57" w:rsidRDefault="00632768" w:rsidP="00632768">
      <w:pPr>
        <w:pStyle w:val="Sinespaciado"/>
      </w:pPr>
      <w:r w:rsidRPr="00797F57">
        <w:t>4, 8, B01111111, B00001000, B00001000, B01111111, B00000000, // H</w:t>
      </w:r>
    </w:p>
    <w:p w:rsidR="00632768" w:rsidRPr="00797F57" w:rsidRDefault="00632768" w:rsidP="00632768">
      <w:pPr>
        <w:pStyle w:val="Sinespaciado"/>
      </w:pPr>
      <w:r w:rsidRPr="00797F57">
        <w:t>3, 8, B01000001, B01111111, B01000001, B00000000, B00000000, // I</w:t>
      </w:r>
    </w:p>
    <w:p w:rsidR="00632768" w:rsidRPr="00797F57" w:rsidRDefault="00632768" w:rsidP="00632768">
      <w:pPr>
        <w:pStyle w:val="Sinespaciado"/>
      </w:pPr>
      <w:r w:rsidRPr="00797F57">
        <w:t>4, 8, B00110000, B01000000, B01000001, B00111111, B00000000, // J</w:t>
      </w:r>
    </w:p>
    <w:p w:rsidR="00632768" w:rsidRPr="00797F57" w:rsidRDefault="00632768" w:rsidP="00632768">
      <w:pPr>
        <w:pStyle w:val="Sinespaciado"/>
      </w:pPr>
      <w:r w:rsidRPr="00797F57">
        <w:t>4, 8, B01111111, B00001000, B00010100, B01100011, B00000000, // K</w:t>
      </w:r>
    </w:p>
    <w:p w:rsidR="00632768" w:rsidRPr="00797F57" w:rsidRDefault="00632768" w:rsidP="00632768">
      <w:pPr>
        <w:pStyle w:val="Sinespaciado"/>
      </w:pPr>
      <w:r w:rsidRPr="00797F57">
        <w:t>4, 8, B01111111, B01000000, B01000000, B01000000, B00000000, // L</w:t>
      </w:r>
    </w:p>
    <w:p w:rsidR="00632768" w:rsidRPr="00797F57" w:rsidRDefault="00632768" w:rsidP="00632768">
      <w:pPr>
        <w:pStyle w:val="Sinespaciado"/>
      </w:pPr>
      <w:r w:rsidRPr="00797F57">
        <w:t>5, 8, B01111111, B00000010, B00001100, B00000010, B01111111, // M</w:t>
      </w:r>
    </w:p>
    <w:p w:rsidR="00632768" w:rsidRPr="00797F57" w:rsidRDefault="00632768" w:rsidP="00632768">
      <w:pPr>
        <w:pStyle w:val="Sinespaciado"/>
      </w:pPr>
      <w:r w:rsidRPr="00797F57">
        <w:t>5, 8, B01111111, B00000100, B00001000, B00010000, B01111111, // N</w:t>
      </w:r>
    </w:p>
    <w:p w:rsidR="00632768" w:rsidRPr="00797F57" w:rsidRDefault="00632768" w:rsidP="00632768">
      <w:pPr>
        <w:pStyle w:val="Sinespaciado"/>
      </w:pPr>
      <w:r w:rsidRPr="00797F57">
        <w:t>4, 8, B00111110, B01000001, B01000001, B00111110, B00000000, // O</w:t>
      </w:r>
    </w:p>
    <w:p w:rsidR="00632768" w:rsidRPr="00797F57" w:rsidRDefault="00632768" w:rsidP="00632768">
      <w:pPr>
        <w:pStyle w:val="Sinespaciado"/>
      </w:pPr>
      <w:r w:rsidRPr="00797F57">
        <w:t>4, 8, B01111111, B00001001, B00001001, B00000110, B00000000, // P</w:t>
      </w:r>
    </w:p>
    <w:p w:rsidR="00632768" w:rsidRPr="00797F57" w:rsidRDefault="00632768" w:rsidP="00632768">
      <w:pPr>
        <w:pStyle w:val="Sinespaciado"/>
      </w:pPr>
      <w:r w:rsidRPr="00797F57">
        <w:t>4, 8, B00111110, B01000001, B01000001, B10111110, B00000000, // Q</w:t>
      </w:r>
    </w:p>
    <w:p w:rsidR="00632768" w:rsidRPr="00797F57" w:rsidRDefault="00632768" w:rsidP="00632768">
      <w:pPr>
        <w:pStyle w:val="Sinespaciado"/>
      </w:pPr>
      <w:r w:rsidRPr="00797F57">
        <w:t>4, 8, B01111111, B00001001, B00001001, B01110110, B00000000, // R</w:t>
      </w:r>
    </w:p>
    <w:p w:rsidR="00632768" w:rsidRPr="00797F57" w:rsidRDefault="00632768" w:rsidP="00632768">
      <w:pPr>
        <w:pStyle w:val="Sinespaciado"/>
      </w:pPr>
      <w:r w:rsidRPr="00797F57">
        <w:t>4, 8, B01000110, B01001001, B01001001, B00110010, B00000000, // S</w:t>
      </w:r>
    </w:p>
    <w:p w:rsidR="00632768" w:rsidRPr="00797F57" w:rsidRDefault="00632768" w:rsidP="00632768">
      <w:pPr>
        <w:pStyle w:val="Sinespaciado"/>
      </w:pPr>
      <w:r w:rsidRPr="00797F57">
        <w:t>5, 8, B00000001, B00000001, B01111111, B00000001, B00000001, // T</w:t>
      </w:r>
    </w:p>
    <w:p w:rsidR="00632768" w:rsidRPr="00797F57" w:rsidRDefault="00632768" w:rsidP="00632768">
      <w:pPr>
        <w:pStyle w:val="Sinespaciado"/>
      </w:pPr>
      <w:r w:rsidRPr="00797F57">
        <w:t>4, 8, B00111111, B01000000, B01000000, B00111111, B00000000, // U</w:t>
      </w:r>
    </w:p>
    <w:p w:rsidR="00632768" w:rsidRPr="00797F57" w:rsidRDefault="00632768" w:rsidP="00632768">
      <w:pPr>
        <w:pStyle w:val="Sinespaciado"/>
      </w:pPr>
      <w:r w:rsidRPr="00797F57">
        <w:t>5, 8, B00001111, B00110000, B01000000, B00110000, B00001111, // V</w:t>
      </w:r>
    </w:p>
    <w:p w:rsidR="00632768" w:rsidRPr="00797F57" w:rsidRDefault="00632768" w:rsidP="00632768">
      <w:pPr>
        <w:pStyle w:val="Sinespaciado"/>
      </w:pPr>
      <w:r w:rsidRPr="00797F57">
        <w:t>5, 8, B00111111, B01000000, B00111000, B01000000, B00111111, // W</w:t>
      </w:r>
    </w:p>
    <w:p w:rsidR="00632768" w:rsidRPr="00797F57" w:rsidRDefault="00632768" w:rsidP="00632768">
      <w:pPr>
        <w:pStyle w:val="Sinespaciado"/>
      </w:pPr>
      <w:r w:rsidRPr="00797F57">
        <w:t>5, 8, B01100011, B00010100, B00001000, B00010100, B01100011, // X</w:t>
      </w:r>
    </w:p>
    <w:p w:rsidR="00632768" w:rsidRPr="00797F57" w:rsidRDefault="00632768" w:rsidP="00632768">
      <w:pPr>
        <w:pStyle w:val="Sinespaciado"/>
      </w:pPr>
      <w:r w:rsidRPr="00797F57">
        <w:t>5, 8, B00000111, B00001000, B01110000, B00001000, B00000111, // Y</w:t>
      </w:r>
    </w:p>
    <w:p w:rsidR="00632768" w:rsidRPr="00797F57" w:rsidRDefault="00632768" w:rsidP="00632768">
      <w:pPr>
        <w:pStyle w:val="Sinespaciado"/>
      </w:pPr>
      <w:r w:rsidRPr="00797F57">
        <w:t>4, 8, B01100001, B01010001, B01001001, B01000111, B00000000, // Z</w:t>
      </w:r>
    </w:p>
    <w:p w:rsidR="00632768" w:rsidRPr="00797F57" w:rsidRDefault="00632768" w:rsidP="00632768">
      <w:pPr>
        <w:pStyle w:val="Sinespaciado"/>
      </w:pPr>
      <w:r w:rsidRPr="00797F57">
        <w:lastRenderedPageBreak/>
        <w:t>2, 8, B01111111, B01000001, B00000000, B00000000, B00000000, // [</w:t>
      </w:r>
    </w:p>
    <w:p w:rsidR="00632768" w:rsidRPr="00797F57" w:rsidRDefault="00632768" w:rsidP="00632768">
      <w:pPr>
        <w:pStyle w:val="Sinespaciado"/>
      </w:pPr>
      <w:r w:rsidRPr="00797F57">
        <w:t>4, 8, B00000001, B00000110, B00011000, B01100000, B00000000, // \ backslash</w:t>
      </w:r>
    </w:p>
    <w:p w:rsidR="00632768" w:rsidRPr="00797F57" w:rsidRDefault="00632768" w:rsidP="00632768">
      <w:pPr>
        <w:pStyle w:val="Sinespaciado"/>
      </w:pPr>
      <w:r w:rsidRPr="00797F57">
        <w:t>2, 8, B01000001, B01111111, B00000000, B00000000, B00000000, // ]</w:t>
      </w:r>
    </w:p>
    <w:p w:rsidR="00632768" w:rsidRPr="00797F57" w:rsidRDefault="00632768" w:rsidP="00632768">
      <w:pPr>
        <w:pStyle w:val="Sinespaciado"/>
      </w:pPr>
      <w:r w:rsidRPr="00797F57">
        <w:t>3, 8, B00000010, B00000001, B00000010, B00000000, B00000000, // hat</w:t>
      </w:r>
    </w:p>
    <w:p w:rsidR="00632768" w:rsidRPr="00797F57" w:rsidRDefault="00632768" w:rsidP="00632768">
      <w:pPr>
        <w:pStyle w:val="Sinespaciado"/>
      </w:pPr>
      <w:r w:rsidRPr="00797F57">
        <w:t>4, 8, B01000000, B01000000, B01000000, B01000000, B00000000, // _</w:t>
      </w:r>
    </w:p>
    <w:p w:rsidR="00632768" w:rsidRPr="00797F57" w:rsidRDefault="00632768" w:rsidP="00632768">
      <w:pPr>
        <w:pStyle w:val="Sinespaciado"/>
      </w:pPr>
      <w:r w:rsidRPr="00797F57">
        <w:t>2, 8, B00000001, B00000010, B00000000, B00000000, B00000000, // `</w:t>
      </w:r>
    </w:p>
    <w:p w:rsidR="00632768" w:rsidRPr="00797F57" w:rsidRDefault="00632768" w:rsidP="00632768">
      <w:pPr>
        <w:pStyle w:val="Sinespaciado"/>
      </w:pPr>
      <w:r w:rsidRPr="00797F57">
        <w:t>4, 8, B00100000, B01010100, B01010100, B01111000, B00000000, // a</w:t>
      </w:r>
    </w:p>
    <w:p w:rsidR="00632768" w:rsidRPr="00797F57" w:rsidRDefault="00632768" w:rsidP="00632768">
      <w:pPr>
        <w:pStyle w:val="Sinespaciado"/>
      </w:pPr>
      <w:r w:rsidRPr="00797F57">
        <w:t>4, 8, B01111111, B01000100, B01000100, B00111000, B00000000, // b</w:t>
      </w:r>
    </w:p>
    <w:p w:rsidR="00632768" w:rsidRPr="00797F57" w:rsidRDefault="00632768" w:rsidP="00632768">
      <w:pPr>
        <w:pStyle w:val="Sinespaciado"/>
      </w:pPr>
      <w:r w:rsidRPr="00797F57">
        <w:t>4, 8, B00111000, B01000100, B01000100, B00101000, B00000000, // c</w:t>
      </w:r>
    </w:p>
    <w:p w:rsidR="00632768" w:rsidRPr="00797F57" w:rsidRDefault="00632768" w:rsidP="00632768">
      <w:pPr>
        <w:pStyle w:val="Sinespaciado"/>
      </w:pPr>
      <w:r w:rsidRPr="00797F57">
        <w:t>4, 8, B00111000, B01000100, B01000100, B01111111, B00000000, // d</w:t>
      </w:r>
    </w:p>
    <w:p w:rsidR="00632768" w:rsidRPr="00797F57" w:rsidRDefault="00632768" w:rsidP="00632768">
      <w:pPr>
        <w:pStyle w:val="Sinespaciado"/>
      </w:pPr>
      <w:r w:rsidRPr="00797F57">
        <w:t>4, 8, B00111000, B01010100, B01010100, B00011000, B00000000, // e</w:t>
      </w:r>
    </w:p>
    <w:p w:rsidR="00632768" w:rsidRPr="00797F57" w:rsidRDefault="00632768" w:rsidP="00632768">
      <w:pPr>
        <w:pStyle w:val="Sinespaciado"/>
      </w:pPr>
      <w:r w:rsidRPr="00797F57">
        <w:t>3, 8, B00000100, B01111110, B00000101, B00000000, B00000000, // f</w:t>
      </w:r>
    </w:p>
    <w:p w:rsidR="00632768" w:rsidRPr="00797F57" w:rsidRDefault="00632768" w:rsidP="00632768">
      <w:pPr>
        <w:pStyle w:val="Sinespaciado"/>
      </w:pPr>
      <w:r w:rsidRPr="00797F57">
        <w:t>4, 8, B10011000, B10100100, B10100100, B01111000, B00000000, // g</w:t>
      </w:r>
    </w:p>
    <w:p w:rsidR="00632768" w:rsidRPr="00797F57" w:rsidRDefault="00632768" w:rsidP="00632768">
      <w:pPr>
        <w:pStyle w:val="Sinespaciado"/>
      </w:pPr>
      <w:r w:rsidRPr="00797F57">
        <w:t>4, 8, B01111111, B00000100, B00000100, B01111000, B00000000, // h</w:t>
      </w:r>
    </w:p>
    <w:p w:rsidR="00632768" w:rsidRPr="00797F57" w:rsidRDefault="00632768" w:rsidP="00632768">
      <w:pPr>
        <w:pStyle w:val="Sinespaciado"/>
      </w:pPr>
      <w:r w:rsidRPr="00797F57">
        <w:t>3, 8, B01000100, B01111101, B01000000, B00000000, B00000000, // i</w:t>
      </w:r>
    </w:p>
    <w:p w:rsidR="00632768" w:rsidRPr="00797F57" w:rsidRDefault="00632768" w:rsidP="00632768">
      <w:pPr>
        <w:pStyle w:val="Sinespaciado"/>
      </w:pPr>
      <w:r w:rsidRPr="00797F57">
        <w:t>4, 8, B01000000, B10000000, B10000100, B01111101, B00000000, // j</w:t>
      </w:r>
    </w:p>
    <w:p w:rsidR="00632768" w:rsidRPr="00797F57" w:rsidRDefault="00632768" w:rsidP="00632768">
      <w:pPr>
        <w:pStyle w:val="Sinespaciado"/>
      </w:pPr>
      <w:r w:rsidRPr="00797F57">
        <w:t>4, 8, B01111111, B00010000, B00101000, B01000100, B00000000, // k</w:t>
      </w:r>
    </w:p>
    <w:p w:rsidR="00632768" w:rsidRPr="00797F57" w:rsidRDefault="00632768" w:rsidP="00632768">
      <w:pPr>
        <w:pStyle w:val="Sinespaciado"/>
      </w:pPr>
      <w:r w:rsidRPr="00797F57">
        <w:t>3, 8, B01000001, B01111111, B01000000, B00000000, B00000000, // l</w:t>
      </w:r>
    </w:p>
    <w:p w:rsidR="00632768" w:rsidRPr="00797F57" w:rsidRDefault="00632768" w:rsidP="00632768">
      <w:pPr>
        <w:pStyle w:val="Sinespaciado"/>
      </w:pPr>
      <w:r w:rsidRPr="00797F57">
        <w:t>5, 8, B01111100, B00000100, B01111100, B00000100, B01111000, // m</w:t>
      </w:r>
    </w:p>
    <w:p w:rsidR="00632768" w:rsidRPr="00797F57" w:rsidRDefault="00632768" w:rsidP="00632768">
      <w:pPr>
        <w:pStyle w:val="Sinespaciado"/>
      </w:pPr>
      <w:r w:rsidRPr="00797F57">
        <w:t>4, 8, B01111100, B00000100, B00000100, B01111000, B00000000, // n</w:t>
      </w:r>
    </w:p>
    <w:p w:rsidR="00632768" w:rsidRPr="00797F57" w:rsidRDefault="00632768" w:rsidP="00632768">
      <w:pPr>
        <w:pStyle w:val="Sinespaciado"/>
      </w:pPr>
      <w:r w:rsidRPr="00797F57">
        <w:t>4, 8, B00111000, B01000100, B01000100, B00111000, B00000000, // o</w:t>
      </w:r>
    </w:p>
    <w:p w:rsidR="00632768" w:rsidRPr="00797F57" w:rsidRDefault="00632768" w:rsidP="00632768">
      <w:pPr>
        <w:pStyle w:val="Sinespaciado"/>
      </w:pPr>
      <w:r w:rsidRPr="00797F57">
        <w:t>4, 8, B11111100, B00100100, B00100100, B00011000, B00000000, // p</w:t>
      </w:r>
    </w:p>
    <w:p w:rsidR="00632768" w:rsidRPr="00797F57" w:rsidRDefault="00632768" w:rsidP="00632768">
      <w:pPr>
        <w:pStyle w:val="Sinespaciado"/>
      </w:pPr>
      <w:r w:rsidRPr="00797F57">
        <w:t>4, 8, B00011000, B00100100, B00100100, B11111100, B00000000, // q</w:t>
      </w:r>
    </w:p>
    <w:p w:rsidR="00632768" w:rsidRPr="00797F57" w:rsidRDefault="00632768" w:rsidP="00632768">
      <w:pPr>
        <w:pStyle w:val="Sinespaciado"/>
      </w:pPr>
      <w:r w:rsidRPr="00797F57">
        <w:t>4, 8, B01111100, B00001000, B00000100, B00000100, B00000000, // r</w:t>
      </w:r>
    </w:p>
    <w:p w:rsidR="00632768" w:rsidRPr="00797F57" w:rsidRDefault="00632768" w:rsidP="00632768">
      <w:pPr>
        <w:pStyle w:val="Sinespaciado"/>
      </w:pPr>
      <w:r w:rsidRPr="00797F57">
        <w:t>4, 8, B01001000, B01010100, B01010100, B00100100, B00000000, // s</w:t>
      </w:r>
    </w:p>
    <w:p w:rsidR="00632768" w:rsidRPr="00797F57" w:rsidRDefault="00632768" w:rsidP="00632768">
      <w:pPr>
        <w:pStyle w:val="Sinespaciado"/>
      </w:pPr>
      <w:r w:rsidRPr="00797F57">
        <w:t>3, 8, B00000100, B00111111, B01000100, B00000000, B00000000, // t</w:t>
      </w:r>
    </w:p>
    <w:p w:rsidR="00632768" w:rsidRPr="00797F57" w:rsidRDefault="00632768" w:rsidP="00632768">
      <w:pPr>
        <w:pStyle w:val="Sinespaciado"/>
      </w:pPr>
      <w:r w:rsidRPr="00797F57">
        <w:t>4, 8, B00111100, B01000000, B01000000, B01111100, B00000000, // u</w:t>
      </w:r>
    </w:p>
    <w:p w:rsidR="00632768" w:rsidRPr="00797F57" w:rsidRDefault="00632768" w:rsidP="00632768">
      <w:pPr>
        <w:pStyle w:val="Sinespaciado"/>
      </w:pPr>
      <w:r w:rsidRPr="00797F57">
        <w:t>5, 8, B00011100, B00100000, B01000000, B00100000, B00011100, // v</w:t>
      </w:r>
    </w:p>
    <w:p w:rsidR="00632768" w:rsidRPr="00797F57" w:rsidRDefault="00632768" w:rsidP="00632768">
      <w:pPr>
        <w:pStyle w:val="Sinespaciado"/>
      </w:pPr>
      <w:r w:rsidRPr="00797F57">
        <w:t>5, 8, B00111100, B01000000, B00111100, B01000000, B00111100, // w</w:t>
      </w:r>
    </w:p>
    <w:p w:rsidR="00632768" w:rsidRPr="00797F57" w:rsidRDefault="00632768" w:rsidP="00632768">
      <w:pPr>
        <w:pStyle w:val="Sinespaciado"/>
      </w:pPr>
      <w:r w:rsidRPr="00797F57">
        <w:t>5, 8, B01000100, B00101000, B00010000, B00101000, B01000100, // x</w:t>
      </w:r>
    </w:p>
    <w:p w:rsidR="00632768" w:rsidRPr="00797F57" w:rsidRDefault="00632768" w:rsidP="00632768">
      <w:pPr>
        <w:pStyle w:val="Sinespaciado"/>
      </w:pPr>
      <w:r w:rsidRPr="00797F57">
        <w:t>4, 8, B10011100, B10100000, B10100000, B01111100, B00000000, // y</w:t>
      </w:r>
    </w:p>
    <w:p w:rsidR="00632768" w:rsidRPr="00797F57" w:rsidRDefault="00632768" w:rsidP="00632768">
      <w:pPr>
        <w:pStyle w:val="Sinespaciado"/>
      </w:pPr>
      <w:r w:rsidRPr="00797F57">
        <w:t>3, 8, B01100100, B01010100, B01001100, B00000000, B00000000, // z</w:t>
      </w:r>
    </w:p>
    <w:p w:rsidR="00632768" w:rsidRPr="00797F57" w:rsidRDefault="00632768" w:rsidP="00632768">
      <w:pPr>
        <w:pStyle w:val="Sinespaciado"/>
      </w:pPr>
      <w:r w:rsidRPr="00797F57">
        <w:t>3, 8, B00001000, B00110110, B01000001, B00000000, B00000000, // {</w:t>
      </w:r>
    </w:p>
    <w:p w:rsidR="00632768" w:rsidRPr="00797F57" w:rsidRDefault="00632768" w:rsidP="00632768">
      <w:pPr>
        <w:pStyle w:val="Sinespaciado"/>
      </w:pPr>
      <w:r w:rsidRPr="00797F57">
        <w:t>1, 8, B01111111, B00000000, B00000000, B00000000, B00000000, // |</w:t>
      </w:r>
    </w:p>
    <w:p w:rsidR="00632768" w:rsidRPr="00797F57" w:rsidRDefault="00632768" w:rsidP="00632768">
      <w:pPr>
        <w:pStyle w:val="Sinespaciado"/>
      </w:pPr>
      <w:r w:rsidRPr="00797F57">
        <w:t>3, 8, B01000001, B00110110, B00001000, B00000000, B00000000, // }</w:t>
      </w:r>
    </w:p>
    <w:p w:rsidR="00632768" w:rsidRPr="00797F57" w:rsidRDefault="00632768" w:rsidP="00632768">
      <w:pPr>
        <w:pStyle w:val="Sinespaciado"/>
      </w:pPr>
      <w:r w:rsidRPr="00797F57">
        <w:t>4, 8, B00001000, B00000100, B00001000, B00000100, B00000000, // ~</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int data = 13;    // DIN pin del modulo MAX7219</w:t>
      </w:r>
    </w:p>
    <w:p w:rsidR="00632768" w:rsidRPr="00797F57" w:rsidRDefault="00632768" w:rsidP="00632768">
      <w:pPr>
        <w:pStyle w:val="Sinespaciado"/>
      </w:pPr>
      <w:r w:rsidRPr="00797F57">
        <w:t>int load = 12;    // CS pin del modulo MAX7219</w:t>
      </w:r>
    </w:p>
    <w:p w:rsidR="00632768" w:rsidRPr="00797F57" w:rsidRDefault="00632768" w:rsidP="00632768">
      <w:pPr>
        <w:pStyle w:val="Sinespaciado"/>
      </w:pPr>
      <w:r w:rsidRPr="00797F57">
        <w:t xml:space="preserve">int clock = 11;  // CLK pin del modulo MAX7219 </w:t>
      </w:r>
    </w:p>
    <w:p w:rsidR="00632768" w:rsidRPr="00797F57" w:rsidRDefault="00632768" w:rsidP="00632768">
      <w:pPr>
        <w:pStyle w:val="Sinespaciado"/>
      </w:pPr>
    </w:p>
    <w:p w:rsidR="00632768" w:rsidRPr="00797F57" w:rsidRDefault="00632768" w:rsidP="00632768">
      <w:pPr>
        <w:pStyle w:val="Sinespaciado"/>
        <w:rPr>
          <w:lang w:val="es-ES"/>
        </w:rPr>
      </w:pPr>
      <w:r w:rsidRPr="00797F57">
        <w:rPr>
          <w:lang w:val="es-ES"/>
        </w:rPr>
        <w:t>int maxInUse = 5;    //Cambie este valor dependiendo del tipo de modulo MAX7219 que use</w:t>
      </w:r>
    </w:p>
    <w:p w:rsidR="00632768" w:rsidRPr="00797F57" w:rsidRDefault="00632768" w:rsidP="00632768">
      <w:pPr>
        <w:pStyle w:val="Sinespaciado"/>
        <w:rPr>
          <w:lang w:val="es-ES"/>
        </w:rPr>
      </w:pPr>
    </w:p>
    <w:p w:rsidR="00632768" w:rsidRPr="00797F57" w:rsidRDefault="00632768" w:rsidP="00632768">
      <w:pPr>
        <w:pStyle w:val="Sinespaciado"/>
      </w:pPr>
      <w:r w:rsidRPr="00797F57">
        <w:t>MaxMatrix m(data, load, clock, maxInUse); // Define el modulo</w:t>
      </w:r>
    </w:p>
    <w:p w:rsidR="00632768" w:rsidRPr="00797F57" w:rsidRDefault="00632768" w:rsidP="00632768">
      <w:pPr>
        <w:pStyle w:val="Sinespaciado"/>
      </w:pPr>
    </w:p>
    <w:p w:rsidR="00632768" w:rsidRPr="00797F57" w:rsidRDefault="00632768" w:rsidP="00632768">
      <w:pPr>
        <w:pStyle w:val="Sinespaciado"/>
        <w:rPr>
          <w:lang w:val="es-ES"/>
        </w:rPr>
      </w:pPr>
      <w:r w:rsidRPr="00797F57">
        <w:rPr>
          <w:lang w:val="es-ES"/>
        </w:rPr>
        <w:lastRenderedPageBreak/>
        <w:t>byte buffer[10];</w:t>
      </w:r>
    </w:p>
    <w:p w:rsidR="00632768" w:rsidRPr="00797F57" w:rsidRDefault="00632768" w:rsidP="00632768">
      <w:pPr>
        <w:pStyle w:val="Sinespaciado"/>
        <w:rPr>
          <w:lang w:val="es-ES"/>
        </w:rPr>
      </w:pP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char mensaje1[] = " ...PONGA EL VASO... "; //Escriba el mensaje a desplegar </w:t>
      </w:r>
    </w:p>
    <w:p w:rsidR="00632768" w:rsidRPr="00797F57" w:rsidRDefault="00632768" w:rsidP="00632768">
      <w:pPr>
        <w:pStyle w:val="Sinespaciado"/>
        <w:rPr>
          <w:lang w:val="es-ES"/>
        </w:rPr>
      </w:pPr>
      <w:r w:rsidRPr="00797F57">
        <w:rPr>
          <w:lang w:val="es-ES"/>
        </w:rPr>
        <w:t>char mensaje2[] = "ESPERE..";</w:t>
      </w:r>
    </w:p>
    <w:p w:rsidR="00632768" w:rsidRPr="00797F57" w:rsidRDefault="00632768" w:rsidP="00632768">
      <w:pPr>
        <w:pStyle w:val="Sinespaciado"/>
        <w:rPr>
          <w:lang w:val="es-ES"/>
        </w:rPr>
      </w:pPr>
      <w:r w:rsidRPr="00797F57">
        <w:rPr>
          <w:lang w:val="es-ES"/>
        </w:rPr>
        <w:t>char mensaje3[] = "..TOME EL VASO..";</w:t>
      </w:r>
    </w:p>
    <w:p w:rsidR="00632768" w:rsidRPr="00797F57" w:rsidRDefault="00632768" w:rsidP="00632768">
      <w:pPr>
        <w:pStyle w:val="Sinespaciado"/>
        <w:rPr>
          <w:lang w:val="es-ES"/>
        </w:rPr>
      </w:pPr>
    </w:p>
    <w:p w:rsidR="00632768" w:rsidRPr="00797F57" w:rsidRDefault="00632768" w:rsidP="00632768">
      <w:pPr>
        <w:pStyle w:val="Sinespaciado"/>
      </w:pPr>
      <w:r w:rsidRPr="00797F57">
        <w:t>void setup(){</w:t>
      </w:r>
    </w:p>
    <w:p w:rsidR="00632768" w:rsidRPr="00797F57" w:rsidRDefault="00632768" w:rsidP="00632768">
      <w:pPr>
        <w:pStyle w:val="Sinespaciado"/>
      </w:pPr>
      <w:r w:rsidRPr="00797F57">
        <w:t xml:space="preserve">pinMode(steps, OUTPUT); </w:t>
      </w:r>
    </w:p>
    <w:p w:rsidR="00632768" w:rsidRPr="00797F57" w:rsidRDefault="00632768" w:rsidP="00632768">
      <w:pPr>
        <w:pStyle w:val="Sinespaciado"/>
      </w:pPr>
      <w:r w:rsidRPr="00797F57">
        <w:t xml:space="preserve">pinMode(direccion, OUTPUT); </w:t>
      </w:r>
    </w:p>
    <w:p w:rsidR="00632768" w:rsidRPr="00797F57" w:rsidRDefault="00632768" w:rsidP="00632768">
      <w:pPr>
        <w:pStyle w:val="Sinespaciado"/>
      </w:pPr>
      <w:r w:rsidRPr="00797F57">
        <w:t>pinMode(reset, OUTPUT);</w:t>
      </w:r>
    </w:p>
    <w:p w:rsidR="00632768" w:rsidRPr="00797F57" w:rsidRDefault="00632768" w:rsidP="00632768">
      <w:pPr>
        <w:pStyle w:val="Sinespaciado"/>
      </w:pPr>
      <w:r w:rsidRPr="00797F57">
        <w:t xml:space="preserve">  </w:t>
      </w:r>
    </w:p>
    <w:p w:rsidR="00632768" w:rsidRPr="00797F57" w:rsidRDefault="00632768" w:rsidP="00632768">
      <w:pPr>
        <w:pStyle w:val="Sinespaciado"/>
        <w:rPr>
          <w:lang w:val="es-ES"/>
        </w:rPr>
      </w:pPr>
      <w:r w:rsidRPr="00797F57">
        <w:rPr>
          <w:lang w:val="es-ES"/>
        </w:rPr>
        <w:t xml:space="preserve">pinMode(motor1, OUTPUT);  </w:t>
      </w:r>
    </w:p>
    <w:p w:rsidR="00632768" w:rsidRPr="00797F57" w:rsidRDefault="00632768" w:rsidP="00632768">
      <w:pPr>
        <w:pStyle w:val="Sinespaciado"/>
        <w:rPr>
          <w:lang w:val="es-ES"/>
        </w:rPr>
      </w:pPr>
      <w:r w:rsidRPr="00797F57">
        <w:rPr>
          <w:lang w:val="es-ES"/>
        </w:rPr>
        <w:t>pinMode(motor2, OUTPUT);   // Declaramos que utilizaremos el pin 13 como salida</w:t>
      </w:r>
    </w:p>
    <w:p w:rsidR="00632768" w:rsidRPr="00797F57" w:rsidRDefault="00632768" w:rsidP="00632768">
      <w:pPr>
        <w:pStyle w:val="Sinespaciado"/>
      </w:pPr>
      <w:r w:rsidRPr="00797F57">
        <w:t>pinMode(motor3, OUTPUT);</w:t>
      </w:r>
    </w:p>
    <w:p w:rsidR="00632768" w:rsidRPr="00797F57" w:rsidRDefault="00632768" w:rsidP="00632768">
      <w:pPr>
        <w:pStyle w:val="Sinespaciado"/>
      </w:pPr>
      <w:r w:rsidRPr="00797F57">
        <w:t>pinMode(motor4, OUTPUT);</w:t>
      </w:r>
    </w:p>
    <w:p w:rsidR="00632768" w:rsidRPr="00797F57" w:rsidRDefault="00632768" w:rsidP="00632768">
      <w:pPr>
        <w:pStyle w:val="Sinespaciado"/>
      </w:pPr>
      <w:r w:rsidRPr="00797F57">
        <w:t>pinMode(motor5, OUTPUT);</w:t>
      </w:r>
    </w:p>
    <w:p w:rsidR="00632768" w:rsidRPr="00797F57" w:rsidRDefault="00632768" w:rsidP="00632768">
      <w:pPr>
        <w:pStyle w:val="Sinespaciado"/>
      </w:pPr>
      <w:r w:rsidRPr="00797F57">
        <w:t>pinMode(motor6, OUTPUT);</w:t>
      </w:r>
    </w:p>
    <w:p w:rsidR="00632768" w:rsidRPr="00797F57" w:rsidRDefault="00632768" w:rsidP="00632768">
      <w:pPr>
        <w:pStyle w:val="Sinespaciado"/>
      </w:pPr>
      <w:r w:rsidRPr="00797F57">
        <w:t>pinMode(13,OUTPUT);       //Conexion a DIN</w:t>
      </w:r>
    </w:p>
    <w:p w:rsidR="00632768" w:rsidRPr="00797F57" w:rsidRDefault="00632768" w:rsidP="00632768">
      <w:pPr>
        <w:pStyle w:val="Sinespaciado"/>
      </w:pPr>
      <w:r w:rsidRPr="00797F57">
        <w:t xml:space="preserve">  pinMode(12,OUTPUT);       //Conexion a CS</w:t>
      </w:r>
    </w:p>
    <w:p w:rsidR="00632768" w:rsidRPr="00797F57" w:rsidRDefault="00632768" w:rsidP="00632768">
      <w:pPr>
        <w:pStyle w:val="Sinespaciado"/>
      </w:pPr>
      <w:r w:rsidRPr="00797F57">
        <w:t xml:space="preserve">  pinMode(11,OUTPUT);      //Conexion a CLK</w:t>
      </w:r>
    </w:p>
    <w:p w:rsidR="00632768" w:rsidRPr="00797F57" w:rsidRDefault="00632768" w:rsidP="00632768">
      <w:pPr>
        <w:pStyle w:val="Sinespaciado"/>
      </w:pPr>
      <w:r w:rsidRPr="00797F57">
        <w:t xml:space="preserve">  m.init();               // inicializa el modulo</w:t>
      </w:r>
    </w:p>
    <w:p w:rsidR="00632768" w:rsidRPr="00797F57" w:rsidRDefault="00632768" w:rsidP="00632768">
      <w:pPr>
        <w:pStyle w:val="Sinespaciado"/>
      </w:pPr>
      <w:r w:rsidRPr="00797F57">
        <w:t xml:space="preserve">  m.setIntensity(5); </w:t>
      </w:r>
    </w:p>
    <w:p w:rsidR="00632768" w:rsidRPr="00797F57" w:rsidRDefault="00632768" w:rsidP="00632768">
      <w:pPr>
        <w:pStyle w:val="Sinespaciado"/>
      </w:pPr>
      <w:r w:rsidRPr="00797F57">
        <w:t>Serial.begin(9600);</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rPr>
          <w:lang w:val="es-ES"/>
        </w:rPr>
      </w:pPr>
      <w:r w:rsidRPr="00797F57">
        <w:rPr>
          <w:lang w:val="es-ES"/>
        </w:rPr>
        <w:t>void loop(){</w:t>
      </w:r>
    </w:p>
    <w:p w:rsidR="00632768" w:rsidRPr="00797F57" w:rsidRDefault="00632768" w:rsidP="00632768">
      <w:pPr>
        <w:pStyle w:val="Sinespaciado"/>
        <w:rPr>
          <w:lang w:val="es-ES"/>
        </w:rPr>
      </w:pPr>
      <w:r w:rsidRPr="00797F57">
        <w:rPr>
          <w:lang w:val="es-ES"/>
        </w:rPr>
        <w:t xml:space="preserve">  printStringWithShift(mensaje1, 40);       // El ultimo termino se usa para la velocidad del mensaje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pPr>
      <w:r w:rsidRPr="00797F57">
        <w:t>if (Serial.available()&gt;0){</w:t>
      </w:r>
    </w:p>
    <w:p w:rsidR="00632768" w:rsidRPr="00797F57" w:rsidRDefault="00632768" w:rsidP="00632768">
      <w:pPr>
        <w:pStyle w:val="Sinespaciado"/>
      </w:pPr>
    </w:p>
    <w:p w:rsidR="00632768" w:rsidRPr="00797F57" w:rsidRDefault="00632768" w:rsidP="00632768">
      <w:pPr>
        <w:pStyle w:val="Sinespaciado"/>
      </w:pPr>
      <w:r w:rsidRPr="00797F57">
        <w:t>input=Serial.read();</w:t>
      </w:r>
    </w:p>
    <w:p w:rsidR="00632768" w:rsidRPr="00797F57" w:rsidRDefault="00632768" w:rsidP="00632768">
      <w:pPr>
        <w:pStyle w:val="Sinespaciado"/>
        <w:rPr>
          <w:lang w:val="es-ES"/>
        </w:rPr>
      </w:pPr>
      <w:r w:rsidRPr="00797F57">
        <w:t xml:space="preserve"> </w:t>
      </w:r>
      <w:r w:rsidRPr="00797F57">
        <w:rPr>
          <w:lang w:val="es-ES"/>
        </w:rPr>
        <w:t>int onTime = 1700; // licor de 1 onza</w:t>
      </w:r>
    </w:p>
    <w:p w:rsidR="00632768" w:rsidRPr="00797F57" w:rsidRDefault="00632768" w:rsidP="00632768">
      <w:pPr>
        <w:pStyle w:val="Sinespaciado"/>
        <w:rPr>
          <w:lang w:val="es-ES"/>
        </w:rPr>
      </w:pPr>
      <w:r w:rsidRPr="00797F57">
        <w:rPr>
          <w:lang w:val="es-ES"/>
        </w:rPr>
        <w:t xml:space="preserve"> int onTime2 = 4500; // jugo o refresco</w:t>
      </w:r>
    </w:p>
    <w:p w:rsidR="00632768" w:rsidRPr="00797F57" w:rsidRDefault="00632768" w:rsidP="00632768">
      <w:pPr>
        <w:pStyle w:val="Sinespaciado"/>
      </w:pPr>
      <w:r w:rsidRPr="00797F57">
        <w:rPr>
          <w:lang w:val="es-ES"/>
        </w:rPr>
        <w:t xml:space="preserve"> </w:t>
      </w:r>
      <w:r w:rsidRPr="00797F57">
        <w:t>int onTime3 = 1800; // RON</w:t>
      </w:r>
    </w:p>
    <w:p w:rsidR="00632768" w:rsidRPr="00797F57" w:rsidRDefault="00632768" w:rsidP="00632768">
      <w:pPr>
        <w:pStyle w:val="Sinespaciado"/>
      </w:pPr>
      <w:r w:rsidRPr="00797F57">
        <w:t xml:space="preserve"> int offTime = 1000; </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 ron refresco</w:t>
      </w:r>
    </w:p>
    <w:p w:rsidR="00632768" w:rsidRPr="00797F57" w:rsidRDefault="00632768" w:rsidP="00632768">
      <w:pPr>
        <w:pStyle w:val="Sinespaciado"/>
      </w:pPr>
      <w:r w:rsidRPr="00797F57">
        <w:t>if (input=='6'){</w:t>
      </w:r>
    </w:p>
    <w:p w:rsidR="00632768" w:rsidRPr="00797F57" w:rsidRDefault="00632768" w:rsidP="00632768">
      <w:pPr>
        <w:pStyle w:val="Sinespaciado"/>
      </w:pPr>
    </w:p>
    <w:p w:rsidR="00632768" w:rsidRPr="00797F57" w:rsidRDefault="00632768" w:rsidP="00632768">
      <w:pPr>
        <w:pStyle w:val="Sinespaciado"/>
      </w:pPr>
      <w:r w:rsidRPr="00797F57">
        <w:t xml:space="preserve">  printStringWithShift(mensaje2, 40);</w:t>
      </w:r>
    </w:p>
    <w:p w:rsidR="00632768" w:rsidRPr="00797F57" w:rsidRDefault="00632768" w:rsidP="00632768">
      <w:pPr>
        <w:pStyle w:val="Sinespaciado"/>
        <w:rPr>
          <w:lang w:val="es-ES"/>
        </w:rPr>
      </w:pPr>
      <w:r w:rsidRPr="00797F57">
        <w:t xml:space="preserve">  </w:t>
      </w:r>
      <w:r w:rsidRPr="00797F57">
        <w:rPr>
          <w:lang w:val="es-ES"/>
        </w:rPr>
        <w:t>//paso</w:t>
      </w:r>
    </w:p>
    <w:p w:rsidR="00632768" w:rsidRPr="00797F57" w:rsidRDefault="00632768" w:rsidP="00632768">
      <w:pPr>
        <w:pStyle w:val="Sinespaciado"/>
        <w:rPr>
          <w:lang w:val="es-ES"/>
        </w:rPr>
      </w:pPr>
      <w:r w:rsidRPr="00797F57">
        <w:rPr>
          <w:lang w:val="es-ES"/>
        </w:rPr>
        <w:t xml:space="preserve">  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lastRenderedPageBreak/>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HIGH);</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 i++)       //Equivale al numero de vueltas (200 es 360º grados) o micropasos</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digitalWrite(steps, HIGH);  // This LOW to HIGH change is what creates the</w:t>
      </w:r>
    </w:p>
    <w:p w:rsidR="00632768" w:rsidRPr="00797F57" w:rsidRDefault="00632768" w:rsidP="00632768">
      <w:pPr>
        <w:pStyle w:val="Sinespaciado"/>
        <w:rPr>
          <w:lang w:val="es-ES"/>
        </w:rPr>
      </w:pPr>
      <w:r w:rsidRPr="00797F57">
        <w:t xml:space="preserve">    </w:t>
      </w:r>
      <w:r w:rsidRPr="00797F57">
        <w:rPr>
          <w:lang w:val="es-ES"/>
        </w:rPr>
        <w:t xml:space="preserve">digitalWrite(steps, LOW); // al A4988 de avanzar una vez por cada pulso de energia.  </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//acaba pasos</w:t>
      </w:r>
    </w:p>
    <w:p w:rsidR="00632768" w:rsidRPr="00797F57" w:rsidRDefault="00632768" w:rsidP="00632768">
      <w:pPr>
        <w:pStyle w:val="Sinespaciado"/>
        <w:rPr>
          <w:lang w:val="es-ES"/>
        </w:rPr>
      </w:pPr>
      <w:r w:rsidRPr="00797F57">
        <w:rPr>
          <w:lang w:val="es-ES"/>
        </w:rPr>
        <w:t xml:space="preserve">    digitalWrite(motor6, HIGH);</w:t>
      </w:r>
    </w:p>
    <w:p w:rsidR="00632768" w:rsidRPr="00797F57" w:rsidRDefault="00632768" w:rsidP="00632768">
      <w:pPr>
        <w:pStyle w:val="Sinespaciado"/>
      </w:pPr>
      <w:r w:rsidRPr="00797F57">
        <w:rPr>
          <w:lang w:val="es-ES"/>
        </w:rPr>
        <w:t xml:space="preserve">    </w:t>
      </w:r>
      <w:r w:rsidRPr="00797F57">
        <w:t xml:space="preserve">delay (onTime3); </w:t>
      </w:r>
    </w:p>
    <w:p w:rsidR="00632768" w:rsidRPr="00797F57" w:rsidRDefault="00632768" w:rsidP="00632768">
      <w:pPr>
        <w:pStyle w:val="Sinespaciado"/>
      </w:pPr>
      <w:r w:rsidRPr="00797F57">
        <w:t xml:space="preserve">    digitalWrite(motor6, LOW); </w:t>
      </w:r>
    </w:p>
    <w:p w:rsidR="00632768" w:rsidRPr="00797F57" w:rsidRDefault="00632768" w:rsidP="00632768">
      <w:pPr>
        <w:pStyle w:val="Sinespaciado"/>
        <w:rPr>
          <w:lang w:val="es-ES"/>
        </w:rPr>
      </w:pPr>
      <w:r w:rsidRPr="00797F57">
        <w:t xml:space="preserve">    </w:t>
      </w:r>
      <w:r w:rsidRPr="00797F57">
        <w:rPr>
          <w:lang w:val="es-ES"/>
        </w:rPr>
        <w:t>delay (offTime);</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i&lt;pasos3;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digitalWrite(motor4, HIGH);</w:t>
      </w:r>
    </w:p>
    <w:p w:rsidR="00632768" w:rsidRPr="00797F57" w:rsidRDefault="00632768" w:rsidP="00632768">
      <w:pPr>
        <w:pStyle w:val="Sinespaciado"/>
      </w:pPr>
      <w:r w:rsidRPr="00797F57">
        <w:t xml:space="preserve">    delay (onTime2); </w:t>
      </w:r>
    </w:p>
    <w:p w:rsidR="00632768" w:rsidRPr="00797F57" w:rsidRDefault="00632768" w:rsidP="00632768">
      <w:pPr>
        <w:pStyle w:val="Sinespaciado"/>
      </w:pPr>
      <w:r w:rsidRPr="00797F57">
        <w:t xml:space="preserve">    digitalWrite(motor4,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p>
    <w:p w:rsidR="00632768" w:rsidRPr="00797F57" w:rsidRDefault="00632768" w:rsidP="00632768">
      <w:pPr>
        <w:pStyle w:val="Sinespaciado"/>
        <w:rPr>
          <w:lang w:val="es-ES"/>
        </w:rPr>
      </w:pP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lastRenderedPageBreak/>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i&lt;pasos4;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printStringWithShift(mensaje3, 40);</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p>
    <w:p w:rsidR="00632768" w:rsidRPr="00797F57" w:rsidRDefault="00632768" w:rsidP="00632768">
      <w:pPr>
        <w:pStyle w:val="Sinespaciado"/>
      </w:pPr>
      <w:r w:rsidRPr="00797F57">
        <w:t>//vodka</w:t>
      </w:r>
    </w:p>
    <w:p w:rsidR="00632768" w:rsidRPr="00797F57" w:rsidRDefault="00632768" w:rsidP="00632768">
      <w:pPr>
        <w:pStyle w:val="Sinespaciado"/>
      </w:pPr>
      <w:r w:rsidRPr="00797F57">
        <w:t>if (input=='4'){</w:t>
      </w:r>
    </w:p>
    <w:p w:rsidR="00632768" w:rsidRPr="00797F57" w:rsidRDefault="00632768" w:rsidP="00632768">
      <w:pPr>
        <w:pStyle w:val="Sinespaciado"/>
      </w:pPr>
      <w:r w:rsidRPr="00797F57">
        <w:t xml:space="preserve">  printStringWithShift(mensaje2, 40);</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HIGH);</w:t>
      </w:r>
    </w:p>
    <w:p w:rsidR="00632768" w:rsidRPr="00797F57" w:rsidRDefault="00632768" w:rsidP="00632768">
      <w:pPr>
        <w:pStyle w:val="Sinespaciado"/>
        <w:rPr>
          <w:lang w:val="es-ES"/>
        </w:rPr>
      </w:pPr>
      <w:r w:rsidRPr="00797F57">
        <w:rPr>
          <w:lang w:val="es-ES"/>
        </w:rPr>
        <w:t xml:space="preserve">  for (int i = 0; i&lt;pasos2; i++)       //Equivale al numero de vueltas (200 es 360º grados) o micropasos</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digitalWrite(steps, HIGH);  // This LOW to HIGH change is what creates the</w:t>
      </w:r>
    </w:p>
    <w:p w:rsidR="00632768" w:rsidRPr="00797F57" w:rsidRDefault="00632768" w:rsidP="00632768">
      <w:pPr>
        <w:pStyle w:val="Sinespaciado"/>
        <w:rPr>
          <w:lang w:val="es-ES"/>
        </w:rPr>
      </w:pPr>
      <w:r w:rsidRPr="00797F57">
        <w:t xml:space="preserve">    </w:t>
      </w:r>
      <w:r w:rsidRPr="00797F57">
        <w:rPr>
          <w:lang w:val="es-ES"/>
        </w:rPr>
        <w:t xml:space="preserve">digitalWrite(steps, LOW); // al A4988 de avanzar una vez por cada pulso de energia.  </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 xml:space="preserve">} </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digitalWrite(motor2, HIGH);</w:t>
      </w:r>
    </w:p>
    <w:p w:rsidR="00632768" w:rsidRPr="00797F57" w:rsidRDefault="00632768" w:rsidP="00632768">
      <w:pPr>
        <w:pStyle w:val="Sinespaciado"/>
      </w:pPr>
      <w:r w:rsidRPr="00797F57">
        <w:t xml:space="preserve">    delay (onTime); </w:t>
      </w:r>
    </w:p>
    <w:p w:rsidR="00632768" w:rsidRPr="00797F57" w:rsidRDefault="00632768" w:rsidP="00632768">
      <w:pPr>
        <w:pStyle w:val="Sinespaciado"/>
        <w:rPr>
          <w:lang w:val="es-ES"/>
        </w:rPr>
      </w:pPr>
      <w:r w:rsidRPr="00797F57">
        <w:t xml:space="preserve">    </w:t>
      </w:r>
      <w:r w:rsidRPr="00797F57">
        <w:rPr>
          <w:lang w:val="es-ES"/>
        </w:rPr>
        <w:t xml:space="preserve">digitalWrite(motor2, LOW); </w:t>
      </w:r>
    </w:p>
    <w:p w:rsidR="00632768" w:rsidRPr="00797F57" w:rsidRDefault="00632768" w:rsidP="00632768">
      <w:pPr>
        <w:pStyle w:val="Sinespaciado"/>
        <w:rPr>
          <w:lang w:val="es-ES"/>
        </w:rPr>
      </w:pPr>
      <w:r w:rsidRPr="00797F57">
        <w:rPr>
          <w:lang w:val="es-ES"/>
        </w:rPr>
        <w:t xml:space="preserve">    delay (offTime);//Si el valor de input es diferente de 1, se apaga el LED</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i&lt;pasos5;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lastRenderedPageBreak/>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digitalWrite(motor1, HIGH);</w:t>
      </w:r>
    </w:p>
    <w:p w:rsidR="00632768" w:rsidRPr="00797F57" w:rsidRDefault="00632768" w:rsidP="00632768">
      <w:pPr>
        <w:pStyle w:val="Sinespaciado"/>
      </w:pPr>
      <w:r w:rsidRPr="00797F57">
        <w:t xml:space="preserve">    delay (onTime2); </w:t>
      </w:r>
    </w:p>
    <w:p w:rsidR="00632768" w:rsidRPr="00797F57" w:rsidRDefault="00632768" w:rsidP="00632768">
      <w:pPr>
        <w:pStyle w:val="Sinespaciado"/>
      </w:pPr>
      <w:r w:rsidRPr="00797F57">
        <w:t xml:space="preserve">    digitalWrite(motor1,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i&lt;pasos6;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p>
    <w:p w:rsidR="00632768" w:rsidRPr="00797F57" w:rsidRDefault="00632768" w:rsidP="00632768">
      <w:pPr>
        <w:pStyle w:val="Sinespaciado"/>
      </w:pPr>
      <w:r w:rsidRPr="00797F57">
        <w:t xml:space="preserve"> printStringWithShift(mensaje3, 40);</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 whiski</w:t>
      </w:r>
    </w:p>
    <w:p w:rsidR="00632768" w:rsidRPr="00797F57" w:rsidRDefault="00632768" w:rsidP="00632768">
      <w:pPr>
        <w:pStyle w:val="Sinespaciado"/>
      </w:pPr>
      <w:r w:rsidRPr="00797F57">
        <w:t>if (input=='3'){</w:t>
      </w:r>
    </w:p>
    <w:p w:rsidR="00632768" w:rsidRPr="00797F57" w:rsidRDefault="00632768" w:rsidP="00632768">
      <w:pPr>
        <w:pStyle w:val="Sinespaciado"/>
      </w:pPr>
      <w:r w:rsidRPr="00797F57">
        <w:t>printStringWithShift(mensaje2, 40);</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HIGH);</w:t>
      </w:r>
    </w:p>
    <w:p w:rsidR="00632768" w:rsidRPr="00797F57" w:rsidRDefault="00632768" w:rsidP="00632768">
      <w:pPr>
        <w:pStyle w:val="Sinespaciado"/>
        <w:rPr>
          <w:lang w:val="es-ES"/>
        </w:rPr>
      </w:pPr>
      <w:r w:rsidRPr="00797F57">
        <w:rPr>
          <w:lang w:val="es-ES"/>
        </w:rPr>
        <w:t xml:space="preserve">  for (int i = 0; i&lt;pasos7; i++)       //Equivale al numero de vueltas (200 es 360º grados) o micropasos</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digitalWrite(steps, HIGH);  // This LOW to HIGH change is what creates the</w:t>
      </w:r>
    </w:p>
    <w:p w:rsidR="00632768" w:rsidRPr="00797F57" w:rsidRDefault="00632768" w:rsidP="00632768">
      <w:pPr>
        <w:pStyle w:val="Sinespaciado"/>
        <w:rPr>
          <w:lang w:val="es-ES"/>
        </w:rPr>
      </w:pPr>
      <w:r w:rsidRPr="00797F57">
        <w:t xml:space="preserve">    </w:t>
      </w:r>
      <w:r w:rsidRPr="00797F57">
        <w:rPr>
          <w:lang w:val="es-ES"/>
        </w:rPr>
        <w:t xml:space="preserve">digitalWrite(steps, LOW); // al A4988 de avanzar una vez por cada pulso de energia.  </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 xml:space="preserve">} </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lastRenderedPageBreak/>
        <w:t xml:space="preserve">    digitalWrite(motor3, HIGH);</w:t>
      </w:r>
    </w:p>
    <w:p w:rsidR="00632768" w:rsidRPr="00797F57" w:rsidRDefault="00632768" w:rsidP="00632768">
      <w:pPr>
        <w:pStyle w:val="Sinespaciado"/>
      </w:pPr>
      <w:r w:rsidRPr="00797F57">
        <w:t xml:space="preserve">    delay (onTime); </w:t>
      </w:r>
    </w:p>
    <w:p w:rsidR="00632768" w:rsidRPr="00797F57" w:rsidRDefault="00632768" w:rsidP="00632768">
      <w:pPr>
        <w:pStyle w:val="Sinespaciado"/>
      </w:pPr>
      <w:r w:rsidRPr="00797F57">
        <w:t xml:space="preserve">    digitalWrite(motor3,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i&lt;pasos8;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p>
    <w:p w:rsidR="00632768" w:rsidRPr="00797F57" w:rsidRDefault="00632768" w:rsidP="00632768">
      <w:pPr>
        <w:pStyle w:val="Sinespaciado"/>
      </w:pPr>
      <w:r w:rsidRPr="00797F57">
        <w:t xml:space="preserve">  digitalWrite(motor1, HIGH);</w:t>
      </w:r>
    </w:p>
    <w:p w:rsidR="00632768" w:rsidRPr="00797F57" w:rsidRDefault="00632768" w:rsidP="00632768">
      <w:pPr>
        <w:pStyle w:val="Sinespaciado"/>
      </w:pPr>
      <w:r w:rsidRPr="00797F57">
        <w:t xml:space="preserve">    delay (onTime2); </w:t>
      </w:r>
    </w:p>
    <w:p w:rsidR="00632768" w:rsidRPr="00797F57" w:rsidRDefault="00632768" w:rsidP="00632768">
      <w:pPr>
        <w:pStyle w:val="Sinespaciado"/>
      </w:pPr>
      <w:r w:rsidRPr="00797F57">
        <w:t xml:space="preserve">    digitalWrite(motor1,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i&lt;pasos6;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printStringWithShift(mensaje3, 40);</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if (input=='2'){</w:t>
      </w:r>
    </w:p>
    <w:p w:rsidR="00632768" w:rsidRPr="00797F57" w:rsidRDefault="00632768" w:rsidP="00632768">
      <w:pPr>
        <w:pStyle w:val="Sinespaciado"/>
      </w:pPr>
      <w:r w:rsidRPr="00797F57">
        <w:t xml:space="preserve"> printStringWithShift(mensaje2, 40);</w:t>
      </w:r>
    </w:p>
    <w:p w:rsidR="00632768" w:rsidRPr="00797F57" w:rsidRDefault="00632768" w:rsidP="00632768">
      <w:pPr>
        <w:pStyle w:val="Sinespaciado"/>
        <w:rPr>
          <w:lang w:val="es-ES"/>
        </w:rPr>
      </w:pPr>
      <w:r w:rsidRPr="00797F57">
        <w:t xml:space="preserve">  </w:t>
      </w:r>
      <w:r w:rsidRPr="00797F57">
        <w:rPr>
          <w:lang w:val="es-ES"/>
        </w:rPr>
        <w:t>//paso</w:t>
      </w:r>
    </w:p>
    <w:p w:rsidR="00632768" w:rsidRPr="00797F57" w:rsidRDefault="00632768" w:rsidP="00632768">
      <w:pPr>
        <w:pStyle w:val="Sinespaciado"/>
        <w:rPr>
          <w:lang w:val="es-ES"/>
        </w:rPr>
      </w:pPr>
      <w:r w:rsidRPr="00797F57">
        <w:rPr>
          <w:lang w:val="es-ES"/>
        </w:rPr>
        <w:lastRenderedPageBreak/>
        <w:t xml:space="preserve">  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HIGH);</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i&lt;pasos9; i++)       //Equivale al numero de vueltas (200 es 360º grados) o micropasos</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digitalWrite(steps, HIGH);  // This LOW to HIGH change is what creates the</w:t>
      </w:r>
    </w:p>
    <w:p w:rsidR="00632768" w:rsidRPr="00797F57" w:rsidRDefault="00632768" w:rsidP="00632768">
      <w:pPr>
        <w:pStyle w:val="Sinespaciado"/>
        <w:rPr>
          <w:lang w:val="es-ES"/>
        </w:rPr>
      </w:pPr>
      <w:r w:rsidRPr="00797F57">
        <w:t xml:space="preserve">    </w:t>
      </w:r>
      <w:r w:rsidRPr="00797F57">
        <w:rPr>
          <w:lang w:val="es-ES"/>
        </w:rPr>
        <w:t xml:space="preserve">digitalWrite(steps, LOW); // al A4988 de avanzar una vez por cada pulso de energia.  </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//acaba pasos</w:t>
      </w:r>
    </w:p>
    <w:p w:rsidR="00632768" w:rsidRPr="00797F57" w:rsidRDefault="00632768" w:rsidP="00632768">
      <w:pPr>
        <w:pStyle w:val="Sinespaciado"/>
        <w:rPr>
          <w:lang w:val="es-ES"/>
        </w:rPr>
      </w:pPr>
      <w:r w:rsidRPr="00797F57">
        <w:rPr>
          <w:lang w:val="es-ES"/>
        </w:rPr>
        <w:t xml:space="preserve">    digitalWrite(motor5, HIGH);</w:t>
      </w:r>
    </w:p>
    <w:p w:rsidR="00632768" w:rsidRPr="00797F57" w:rsidRDefault="00632768" w:rsidP="00632768">
      <w:pPr>
        <w:pStyle w:val="Sinespaciado"/>
      </w:pPr>
      <w:r w:rsidRPr="00797F57">
        <w:rPr>
          <w:lang w:val="es-ES"/>
        </w:rPr>
        <w:t xml:space="preserve">    </w:t>
      </w:r>
      <w:r w:rsidRPr="00797F57">
        <w:t xml:space="preserve">delay (onTime3); </w:t>
      </w:r>
    </w:p>
    <w:p w:rsidR="00632768" w:rsidRPr="00797F57" w:rsidRDefault="00632768" w:rsidP="00632768">
      <w:pPr>
        <w:pStyle w:val="Sinespaciado"/>
      </w:pPr>
      <w:r w:rsidRPr="00797F57">
        <w:t xml:space="preserve">    digitalWrite(motor5, LOW); </w:t>
      </w:r>
    </w:p>
    <w:p w:rsidR="00632768" w:rsidRPr="00797F57" w:rsidRDefault="00632768" w:rsidP="00632768">
      <w:pPr>
        <w:pStyle w:val="Sinespaciado"/>
        <w:rPr>
          <w:lang w:val="es-ES"/>
        </w:rPr>
      </w:pPr>
      <w:r w:rsidRPr="00797F57">
        <w:t xml:space="preserve">    </w:t>
      </w:r>
      <w:r w:rsidRPr="00797F57">
        <w:rPr>
          <w:lang w:val="es-ES"/>
        </w:rPr>
        <w:t>delay (offTime);</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i&lt;pasos10;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p>
    <w:p w:rsidR="00632768" w:rsidRPr="00797F57" w:rsidRDefault="00632768" w:rsidP="00632768">
      <w:pPr>
        <w:pStyle w:val="Sinespaciado"/>
      </w:pPr>
      <w:r w:rsidRPr="00797F57">
        <w:t>digitalWrite(motor4, HIGH);</w:t>
      </w:r>
    </w:p>
    <w:p w:rsidR="00632768" w:rsidRPr="00797F57" w:rsidRDefault="00632768" w:rsidP="00632768">
      <w:pPr>
        <w:pStyle w:val="Sinespaciado"/>
      </w:pPr>
      <w:r w:rsidRPr="00797F57">
        <w:t xml:space="preserve">    delay (onTime2); </w:t>
      </w:r>
    </w:p>
    <w:p w:rsidR="00632768" w:rsidRPr="00797F57" w:rsidRDefault="00632768" w:rsidP="00632768">
      <w:pPr>
        <w:pStyle w:val="Sinespaciado"/>
      </w:pPr>
      <w:r w:rsidRPr="00797F57">
        <w:t xml:space="preserve">    digitalWrite(motor4,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r w:rsidRPr="00797F57">
        <w:t xml:space="preserve">    </w:t>
      </w: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lastRenderedPageBreak/>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i&lt;pasos4;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printStringWithShift(mensaje3, 40);</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if (input=='1'){</w:t>
      </w:r>
    </w:p>
    <w:p w:rsidR="00632768" w:rsidRPr="00797F57" w:rsidRDefault="00632768" w:rsidP="00632768">
      <w:pPr>
        <w:pStyle w:val="Sinespaciado"/>
      </w:pPr>
    </w:p>
    <w:p w:rsidR="00632768" w:rsidRPr="00797F57" w:rsidRDefault="00632768" w:rsidP="00632768">
      <w:pPr>
        <w:pStyle w:val="Sinespaciado"/>
      </w:pPr>
      <w:r w:rsidRPr="00797F57">
        <w:t xml:space="preserve">     printStringWithShift(mensaje2, 40);</w:t>
      </w:r>
    </w:p>
    <w:p w:rsidR="00632768" w:rsidRPr="00797F57" w:rsidRDefault="00632768" w:rsidP="00632768">
      <w:pPr>
        <w:pStyle w:val="Sinespaciado"/>
        <w:rPr>
          <w:lang w:val="es-ES"/>
        </w:rPr>
      </w:pPr>
      <w:r w:rsidRPr="00797F57">
        <w:t xml:space="preserve">  </w:t>
      </w:r>
      <w:r w:rsidRPr="00797F57">
        <w:rPr>
          <w:lang w:val="es-ES"/>
        </w:rPr>
        <w:t>//paso</w:t>
      </w:r>
    </w:p>
    <w:p w:rsidR="00632768" w:rsidRPr="00797F57" w:rsidRDefault="00632768" w:rsidP="00632768">
      <w:pPr>
        <w:pStyle w:val="Sinespaciado"/>
        <w:rPr>
          <w:lang w:val="es-ES"/>
        </w:rPr>
      </w:pPr>
      <w:r w:rsidRPr="00797F57">
        <w:rPr>
          <w:lang w:val="es-ES"/>
        </w:rPr>
        <w:t xml:space="preserve">  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HIGH);</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i&lt;pasos9; i++)       //Equivale al numero de vueltas (200 es 360º grados) o micropasos</w:t>
      </w:r>
    </w:p>
    <w:p w:rsidR="00632768" w:rsidRPr="00797F57" w:rsidRDefault="00632768" w:rsidP="00632768">
      <w:pPr>
        <w:pStyle w:val="Sinespaciado"/>
      </w:pPr>
      <w:r w:rsidRPr="00797F57">
        <w:rPr>
          <w:lang w:val="es-ES"/>
        </w:rPr>
        <w:t xml:space="preserve">  </w:t>
      </w:r>
      <w:r w:rsidRPr="00797F57">
        <w:t>{</w:t>
      </w:r>
    </w:p>
    <w:p w:rsidR="00632768" w:rsidRPr="00797F57" w:rsidRDefault="00632768" w:rsidP="00632768">
      <w:pPr>
        <w:pStyle w:val="Sinespaciado"/>
      </w:pPr>
      <w:r w:rsidRPr="00797F57">
        <w:t xml:space="preserve">    digitalWrite(steps, HIGH);  // This LOW to HIGH change is what creates the</w:t>
      </w:r>
    </w:p>
    <w:p w:rsidR="00632768" w:rsidRPr="00797F57" w:rsidRDefault="00632768" w:rsidP="00632768">
      <w:pPr>
        <w:pStyle w:val="Sinespaciado"/>
        <w:rPr>
          <w:lang w:val="es-ES"/>
        </w:rPr>
      </w:pPr>
      <w:r w:rsidRPr="00797F57">
        <w:t xml:space="preserve">    </w:t>
      </w:r>
      <w:r w:rsidRPr="00797F57">
        <w:rPr>
          <w:lang w:val="es-ES"/>
        </w:rPr>
        <w:t xml:space="preserve">digitalWrite(steps, LOW); // al A4988 de avanzar una vez por cada pulso de energia.  </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rPr>
          <w:lang w:val="es-ES"/>
        </w:rPr>
      </w:pPr>
    </w:p>
    <w:p w:rsidR="00632768" w:rsidRPr="00797F57" w:rsidRDefault="00632768" w:rsidP="00632768">
      <w:pPr>
        <w:pStyle w:val="Sinespaciado"/>
      </w:pPr>
      <w:r w:rsidRPr="00797F57">
        <w:rPr>
          <w:lang w:val="es-ES"/>
        </w:rPr>
        <w:t xml:space="preserve">  </w:t>
      </w:r>
      <w:r w:rsidRPr="00797F57">
        <w:t xml:space="preserve">} </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digitalWrite(motor5, HIGH);</w:t>
      </w:r>
    </w:p>
    <w:p w:rsidR="00632768" w:rsidRPr="00797F57" w:rsidRDefault="00632768" w:rsidP="00632768">
      <w:pPr>
        <w:pStyle w:val="Sinespaciado"/>
      </w:pPr>
      <w:r w:rsidRPr="00797F57">
        <w:t xml:space="preserve">    delay (onTime3); </w:t>
      </w:r>
    </w:p>
    <w:p w:rsidR="00632768" w:rsidRPr="00797F57" w:rsidRDefault="00632768" w:rsidP="00632768">
      <w:pPr>
        <w:pStyle w:val="Sinespaciado"/>
      </w:pPr>
      <w:r w:rsidRPr="00797F57">
        <w:t xml:space="preserve">    digitalWrite(motor5, LOW); </w:t>
      </w:r>
    </w:p>
    <w:p w:rsidR="00632768" w:rsidRPr="00797F57" w:rsidRDefault="00632768" w:rsidP="00632768">
      <w:pPr>
        <w:pStyle w:val="Sinespaciado"/>
      </w:pPr>
      <w:r w:rsidRPr="00797F57">
        <w:t xml:space="preserve">    delay (offTime);</w:t>
      </w:r>
    </w:p>
    <w:p w:rsidR="00632768" w:rsidRPr="00797F57" w:rsidRDefault="00632768" w:rsidP="00632768">
      <w:pPr>
        <w:pStyle w:val="Sinespaciado"/>
      </w:pPr>
    </w:p>
    <w:p w:rsidR="00632768" w:rsidRPr="00797F57" w:rsidRDefault="00632768" w:rsidP="00632768">
      <w:pPr>
        <w:pStyle w:val="Sinespaciado"/>
        <w:rPr>
          <w:lang w:val="es-ES"/>
        </w:rPr>
      </w:pPr>
      <w:r w:rsidRPr="00797F57">
        <w:t xml:space="preserve"> </w:t>
      </w:r>
      <w:r w:rsidRPr="00797F57">
        <w:rPr>
          <w:lang w:val="es-ES"/>
        </w:rPr>
        <w:t>digitalWrite(reset, LOW);   //Mientras reset este en LOW el motor permanecerá apagado y no sufrirá. El chip apagará todos los puertos y no leerá comandos.</w:t>
      </w:r>
    </w:p>
    <w:p w:rsidR="00632768" w:rsidRPr="00797F57" w:rsidRDefault="00632768" w:rsidP="00632768">
      <w:pPr>
        <w:pStyle w:val="Sinespaciado"/>
        <w:rPr>
          <w:lang w:val="es-ES"/>
        </w:rPr>
      </w:pPr>
      <w:r w:rsidRPr="00797F57">
        <w:rPr>
          <w:lang w:val="es-ES"/>
        </w:rPr>
        <w:t xml:space="preserve">  delay(1000);</w:t>
      </w:r>
    </w:p>
    <w:p w:rsidR="00632768" w:rsidRPr="00797F57" w:rsidRDefault="00632768" w:rsidP="00632768">
      <w:pPr>
        <w:pStyle w:val="Sinespaciado"/>
        <w:rPr>
          <w:lang w:val="es-ES"/>
        </w:rPr>
      </w:pPr>
      <w:r w:rsidRPr="00797F57">
        <w:rPr>
          <w:lang w:val="es-ES"/>
        </w:rPr>
        <w:t xml:space="preserve">  digitalWrite(reset, HIGH);   //Cuando reset se encuentre en HIGH el motor arrancará y leerá los comandos enviados.</w:t>
      </w:r>
    </w:p>
    <w:p w:rsidR="00632768" w:rsidRPr="00797F57" w:rsidRDefault="00632768" w:rsidP="00632768">
      <w:pPr>
        <w:pStyle w:val="Sinespaciado"/>
        <w:rPr>
          <w:lang w:val="es-ES"/>
        </w:rPr>
      </w:pPr>
      <w:r w:rsidRPr="00797F57">
        <w:rPr>
          <w:lang w:val="es-ES"/>
        </w:rPr>
        <w:t xml:space="preserve">  digitalWrite(direccion, LOW);</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 xml:space="preserve">  for (int i = 0; i&lt;pasos9; i++)       //Equivale al numero de vueltas (200 es 360º grados) o micropasos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digitalWrite(steps, LOW);   // LOW to HIGH hace que el motor avance ya que da la orden</w:t>
      </w:r>
    </w:p>
    <w:p w:rsidR="00632768" w:rsidRPr="00797F57" w:rsidRDefault="00632768" w:rsidP="00632768">
      <w:pPr>
        <w:pStyle w:val="Sinespaciado"/>
        <w:rPr>
          <w:lang w:val="es-ES"/>
        </w:rPr>
      </w:pPr>
      <w:r w:rsidRPr="00797F57">
        <w:rPr>
          <w:lang w:val="es-ES"/>
        </w:rPr>
        <w:t xml:space="preserve">    digitalWrite(steps, HIGH);    // al A4988 de avanzar una vez por cada pulso de energia.</w:t>
      </w:r>
    </w:p>
    <w:p w:rsidR="00632768" w:rsidRPr="00797F57" w:rsidRDefault="00632768" w:rsidP="00632768">
      <w:pPr>
        <w:pStyle w:val="Sinespaciado"/>
        <w:rPr>
          <w:lang w:val="es-ES"/>
        </w:rPr>
      </w:pPr>
      <w:r w:rsidRPr="00797F57">
        <w:rPr>
          <w:lang w:val="es-ES"/>
        </w:rPr>
        <w:t xml:space="preserve">    delayMicroseconds(VELOCIDAD);         // Regula la velocidad, cuanto mas bajo mas velocidad.</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rPr>
          <w:lang w:val="es-ES"/>
        </w:rPr>
      </w:pPr>
      <w:r w:rsidRPr="00797F57">
        <w:rPr>
          <w:lang w:val="es-ES"/>
        </w:rPr>
        <w:t xml:space="preserve">      printStringWithShift(mensaje3, 40);</w:t>
      </w:r>
    </w:p>
    <w:p w:rsidR="00632768" w:rsidRPr="00797F57" w:rsidRDefault="00632768" w:rsidP="00632768">
      <w:pPr>
        <w:pStyle w:val="Sinespaciado"/>
        <w:rPr>
          <w:lang w:val="es-ES"/>
        </w:rPr>
      </w:pPr>
      <w:r w:rsidRPr="00797F57">
        <w:rPr>
          <w:lang w:val="es-ES"/>
        </w:rPr>
        <w:t>}</w:t>
      </w:r>
    </w:p>
    <w:p w:rsidR="00632768" w:rsidRPr="00797F57" w:rsidRDefault="00632768" w:rsidP="00632768">
      <w:pPr>
        <w:pStyle w:val="Sinespaciado"/>
        <w:rPr>
          <w:lang w:val="es-ES"/>
        </w:rPr>
      </w:pPr>
    </w:p>
    <w:p w:rsidR="00632768" w:rsidRPr="00797F57" w:rsidRDefault="00632768" w:rsidP="00632768">
      <w:pPr>
        <w:pStyle w:val="Sinespaciado"/>
        <w:rPr>
          <w:lang w:val="es-ES"/>
        </w:rPr>
      </w:pPr>
      <w:r w:rsidRPr="00797F57">
        <w:rPr>
          <w:lang w:val="es-ES"/>
        </w:rPr>
        <w:t>}</w:t>
      </w:r>
    </w:p>
    <w:p w:rsidR="00632768" w:rsidRPr="00797F57" w:rsidRDefault="00632768" w:rsidP="00632768">
      <w:pPr>
        <w:pStyle w:val="Sinespaciado"/>
        <w:rPr>
          <w:lang w:val="es-ES"/>
        </w:rPr>
      </w:pP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p>
    <w:p w:rsidR="00632768" w:rsidRPr="00797F57" w:rsidRDefault="00632768" w:rsidP="00632768">
      <w:pPr>
        <w:pStyle w:val="Sinespaciado"/>
      </w:pPr>
      <w:r w:rsidRPr="00797F57">
        <w:t>//mensaje</w:t>
      </w:r>
    </w:p>
    <w:p w:rsidR="00632768" w:rsidRPr="00797F57" w:rsidRDefault="00632768" w:rsidP="00632768">
      <w:pPr>
        <w:pStyle w:val="Sinespaciado"/>
      </w:pPr>
      <w:r w:rsidRPr="00797F57">
        <w:t>void printCharWithShift(char c, int shift_speed){    // Imprime caracteres</w:t>
      </w:r>
    </w:p>
    <w:p w:rsidR="00632768" w:rsidRPr="00797F57" w:rsidRDefault="00632768" w:rsidP="00632768">
      <w:pPr>
        <w:pStyle w:val="Sinespaciado"/>
      </w:pPr>
      <w:r w:rsidRPr="00797F57">
        <w:t xml:space="preserve">  if (c &lt; 32) return;</w:t>
      </w:r>
    </w:p>
    <w:p w:rsidR="00632768" w:rsidRPr="00797F57" w:rsidRDefault="00632768" w:rsidP="00632768">
      <w:pPr>
        <w:pStyle w:val="Sinespaciado"/>
      </w:pPr>
      <w:r w:rsidRPr="00797F57">
        <w:t xml:space="preserve">  c -= 32;</w:t>
      </w:r>
    </w:p>
    <w:p w:rsidR="00632768" w:rsidRPr="00797F57" w:rsidRDefault="00632768" w:rsidP="00632768">
      <w:pPr>
        <w:pStyle w:val="Sinespaciado"/>
      </w:pPr>
      <w:r w:rsidRPr="00797F57">
        <w:t xml:space="preserve">  memcpy_P(buffer, CH + 7*c, 7);</w:t>
      </w:r>
    </w:p>
    <w:p w:rsidR="00632768" w:rsidRPr="00797F57" w:rsidRDefault="00632768" w:rsidP="00632768">
      <w:pPr>
        <w:pStyle w:val="Sinespaciado"/>
      </w:pPr>
      <w:r w:rsidRPr="00797F57">
        <w:t xml:space="preserve">  m.writeSprite(maxInUse*8, 0, buffer);</w:t>
      </w:r>
    </w:p>
    <w:p w:rsidR="00632768" w:rsidRPr="00797F57" w:rsidRDefault="00632768" w:rsidP="00632768">
      <w:pPr>
        <w:pStyle w:val="Sinespaciado"/>
      </w:pPr>
      <w:r w:rsidRPr="00797F57">
        <w:t xml:space="preserve">  m.setColumn(maxInUse*8 + buffer[0], 0);</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for (int i=0; i&lt;buffer[0]+1; i++) </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delay(shift_speed);</w:t>
      </w:r>
    </w:p>
    <w:p w:rsidR="00632768" w:rsidRPr="00797F57" w:rsidRDefault="00632768" w:rsidP="00632768">
      <w:pPr>
        <w:pStyle w:val="Sinespaciado"/>
      </w:pPr>
      <w:r w:rsidRPr="00797F57">
        <w:t xml:space="preserve">    m.shiftLeft(false, false);</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void printStringWithShift(char* s, int shift_speed){        // Imprime cadena de caracteres</w:t>
      </w:r>
    </w:p>
    <w:p w:rsidR="00632768" w:rsidRPr="00797F57" w:rsidRDefault="00632768" w:rsidP="00632768">
      <w:pPr>
        <w:pStyle w:val="Sinespaciado"/>
      </w:pPr>
      <w:r w:rsidRPr="00797F57">
        <w:t xml:space="preserve">  while (*s != 0){</w:t>
      </w:r>
    </w:p>
    <w:p w:rsidR="00632768" w:rsidRPr="00797F57" w:rsidRDefault="00632768" w:rsidP="00632768">
      <w:pPr>
        <w:pStyle w:val="Sinespaciado"/>
      </w:pPr>
      <w:r w:rsidRPr="00797F57">
        <w:t xml:space="preserve">    printCharWithShift(*s, shift_speed);</w:t>
      </w:r>
    </w:p>
    <w:p w:rsidR="00632768" w:rsidRPr="00797F57" w:rsidRDefault="00632768" w:rsidP="00632768">
      <w:pPr>
        <w:pStyle w:val="Sinespaciado"/>
        <w:rPr>
          <w:lang w:val="es-ES"/>
        </w:rPr>
      </w:pPr>
      <w:r w:rsidRPr="00797F57">
        <w:t xml:space="preserve">    </w:t>
      </w:r>
      <w:r w:rsidRPr="00797F57">
        <w:rPr>
          <w:lang w:val="es-ES"/>
        </w:rPr>
        <w:t>s++;</w:t>
      </w:r>
    </w:p>
    <w:p w:rsidR="00632768" w:rsidRPr="00797F57" w:rsidRDefault="00632768" w:rsidP="00632768">
      <w:pPr>
        <w:pStyle w:val="Sinespaciado"/>
        <w:rPr>
          <w:lang w:val="es-ES"/>
        </w:rPr>
      </w:pPr>
      <w:r w:rsidRPr="00797F57">
        <w:rPr>
          <w:lang w:val="es-ES"/>
        </w:rPr>
        <w:t xml:space="preserve">  }</w:t>
      </w:r>
    </w:p>
    <w:p w:rsidR="00632768" w:rsidRPr="00797F57" w:rsidRDefault="00632768" w:rsidP="00632768">
      <w:pPr>
        <w:pStyle w:val="Sinespaciado"/>
      </w:pPr>
      <w:r w:rsidRPr="00797F57">
        <w:t>}</w:t>
      </w:r>
    </w:p>
    <w:p w:rsidR="00632768" w:rsidRPr="00797F57" w:rsidRDefault="00632768" w:rsidP="00632768">
      <w:pPr>
        <w:pStyle w:val="Sinespaciado"/>
      </w:pPr>
    </w:p>
    <w:p w:rsidR="00632768" w:rsidRPr="00797F57" w:rsidRDefault="00632768" w:rsidP="00632768">
      <w:pPr>
        <w:pStyle w:val="Sinespaciado"/>
      </w:pPr>
      <w:r w:rsidRPr="00797F57">
        <w:t>void printString(char* s)                            // Imprime cadena</w:t>
      </w:r>
    </w:p>
    <w:p w:rsidR="00632768" w:rsidRPr="00797F57" w:rsidRDefault="00632768" w:rsidP="00632768">
      <w:pPr>
        <w:pStyle w:val="Sinespaciado"/>
      </w:pPr>
      <w:r w:rsidRPr="00797F57">
        <w:t>{</w:t>
      </w:r>
    </w:p>
    <w:p w:rsidR="00632768" w:rsidRPr="00797F57" w:rsidRDefault="00632768" w:rsidP="00632768">
      <w:pPr>
        <w:pStyle w:val="Sinespaciado"/>
      </w:pPr>
      <w:r w:rsidRPr="00797F57">
        <w:t xml:space="preserve">  int col = 0;</w:t>
      </w:r>
    </w:p>
    <w:p w:rsidR="00632768" w:rsidRPr="00797F57" w:rsidRDefault="00632768" w:rsidP="00632768">
      <w:pPr>
        <w:pStyle w:val="Sinespaciado"/>
      </w:pPr>
      <w:r w:rsidRPr="00797F57">
        <w:t xml:space="preserve">  while (*s != 0)</w:t>
      </w:r>
    </w:p>
    <w:p w:rsidR="00632768" w:rsidRPr="00797F57" w:rsidRDefault="00632768" w:rsidP="00632768">
      <w:pPr>
        <w:pStyle w:val="Sinespaciado"/>
      </w:pPr>
      <w:r w:rsidRPr="00797F57">
        <w:t xml:space="preserve">  {</w:t>
      </w:r>
    </w:p>
    <w:p w:rsidR="00632768" w:rsidRPr="00797F57" w:rsidRDefault="00632768" w:rsidP="00632768">
      <w:pPr>
        <w:pStyle w:val="Sinespaciado"/>
      </w:pPr>
      <w:r w:rsidRPr="00797F57">
        <w:t xml:space="preserve">    if (*s &lt; 32) continue;</w:t>
      </w:r>
    </w:p>
    <w:p w:rsidR="00632768" w:rsidRPr="00797F57" w:rsidRDefault="00632768" w:rsidP="00632768">
      <w:pPr>
        <w:pStyle w:val="Sinespaciado"/>
      </w:pPr>
      <w:r w:rsidRPr="00797F57">
        <w:t xml:space="preserve">    char c = *s - 32;</w:t>
      </w:r>
    </w:p>
    <w:p w:rsidR="00632768" w:rsidRPr="00797F57" w:rsidRDefault="00632768" w:rsidP="00632768">
      <w:pPr>
        <w:pStyle w:val="Sinespaciado"/>
      </w:pPr>
      <w:r w:rsidRPr="00797F57">
        <w:t xml:space="preserve">    memcpy_P(buffer, CH + 7*c, 7);</w:t>
      </w:r>
    </w:p>
    <w:p w:rsidR="00632768" w:rsidRPr="00797F57" w:rsidRDefault="00632768" w:rsidP="00632768">
      <w:pPr>
        <w:pStyle w:val="Sinespaciado"/>
      </w:pPr>
      <w:r w:rsidRPr="00797F57">
        <w:lastRenderedPageBreak/>
        <w:t xml:space="preserve">    m.writeSprite(col, 0, buffer);</w:t>
      </w:r>
    </w:p>
    <w:p w:rsidR="00632768" w:rsidRPr="00797F57" w:rsidRDefault="00632768" w:rsidP="00632768">
      <w:pPr>
        <w:pStyle w:val="Sinespaciado"/>
      </w:pPr>
      <w:r w:rsidRPr="00797F57">
        <w:t xml:space="preserve">    m.setColumn(col + buffer[0], 0);</w:t>
      </w:r>
    </w:p>
    <w:p w:rsidR="00632768" w:rsidRPr="00797F57" w:rsidRDefault="00632768" w:rsidP="00632768">
      <w:pPr>
        <w:pStyle w:val="Sinespaciado"/>
        <w:rPr>
          <w:lang w:val="es-ES"/>
        </w:rPr>
      </w:pPr>
      <w:r w:rsidRPr="00797F57">
        <w:t xml:space="preserve">    </w:t>
      </w:r>
      <w:r w:rsidRPr="00797F57">
        <w:rPr>
          <w:lang w:val="es-ES"/>
        </w:rPr>
        <w:t>col += buffer[0] + 1;</w:t>
      </w:r>
    </w:p>
    <w:p w:rsidR="00632768" w:rsidRPr="00797F57" w:rsidRDefault="00632768" w:rsidP="00632768">
      <w:pPr>
        <w:pStyle w:val="Sinespaciado"/>
        <w:rPr>
          <w:lang w:val="es-ES"/>
        </w:rPr>
      </w:pPr>
      <w:r w:rsidRPr="00797F57">
        <w:rPr>
          <w:lang w:val="es-ES"/>
        </w:rPr>
        <w:t xml:space="preserve">    s++;</w:t>
      </w:r>
    </w:p>
    <w:p w:rsidR="00632768" w:rsidRPr="00797F57" w:rsidRDefault="00632768" w:rsidP="00632768">
      <w:pPr>
        <w:pStyle w:val="Sinespaciado"/>
        <w:rPr>
          <w:lang w:val="es-ES"/>
        </w:rPr>
      </w:pPr>
      <w:r w:rsidRPr="00797F57">
        <w:rPr>
          <w:lang w:val="es-ES"/>
        </w:rPr>
        <w:t xml:space="preserve">  }</w:t>
      </w:r>
    </w:p>
    <w:p w:rsidR="00BE65E7" w:rsidRPr="00797F57" w:rsidRDefault="00632768" w:rsidP="00632768">
      <w:pPr>
        <w:pStyle w:val="Sinespaciado"/>
        <w:rPr>
          <w:lang w:val="es-ES"/>
        </w:rPr>
      </w:pPr>
      <w:r w:rsidRPr="00797F57">
        <w:rPr>
          <w:lang w:val="es-ES"/>
        </w:rPr>
        <w:t>}</w:t>
      </w:r>
    </w:p>
    <w:p w:rsidR="00BE65E7" w:rsidRPr="00797F57" w:rsidRDefault="00BE65E7" w:rsidP="00632768">
      <w:pPr>
        <w:pStyle w:val="Sinespaciado"/>
        <w:rPr>
          <w:lang w:val="es-ES"/>
        </w:rPr>
      </w:pPr>
    </w:p>
    <w:p w:rsidR="00BE65E7" w:rsidRPr="00797F57" w:rsidRDefault="00BE65E7" w:rsidP="00632768">
      <w:pPr>
        <w:pStyle w:val="Sinespaciado"/>
        <w:rPr>
          <w:lang w:val="es-ES"/>
        </w:rPr>
      </w:pPr>
    </w:p>
    <w:p w:rsidR="00632768" w:rsidRPr="00797F57" w:rsidRDefault="00632768" w:rsidP="00632768">
      <w:pPr>
        <w:pStyle w:val="Sinespaciado"/>
        <w:rPr>
          <w:lang w:val="es-ES"/>
        </w:rPr>
      </w:pPr>
      <w:r w:rsidRPr="00797F57">
        <w:rPr>
          <w:noProof/>
          <w:lang w:val="es-ES" w:eastAsia="es-ES"/>
        </w:rPr>
        <w:drawing>
          <wp:anchor distT="0" distB="0" distL="114300" distR="114300" simplePos="0" relativeHeight="251671552" behindDoc="1" locked="0" layoutInCell="1" allowOverlap="1" wp14:anchorId="7C6A92E2" wp14:editId="1F91E5FC">
            <wp:simplePos x="0" y="0"/>
            <wp:positionH relativeFrom="column">
              <wp:posOffset>110</wp:posOffset>
            </wp:positionH>
            <wp:positionV relativeFrom="paragraph">
              <wp:posOffset>3325743</wp:posOffset>
            </wp:positionV>
            <wp:extent cx="5942965" cy="2464435"/>
            <wp:effectExtent l="0" t="0" r="635" b="0"/>
            <wp:wrapTight wrapText="bothSides">
              <wp:wrapPolygon edited="0">
                <wp:start x="0" y="0"/>
                <wp:lineTo x="0" y="21372"/>
                <wp:lineTo x="21533" y="21372"/>
                <wp:lineTo x="21533" y="0"/>
                <wp:lineTo x="0" y="0"/>
              </wp:wrapPolygon>
            </wp:wrapTight>
            <wp:docPr id="3" name="Imagen 3" descr="https://pbs.twimg.com/media/ClnDv_lWIAAFfCN.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media/ClnDv_lWIAAFfCN.jpg:lar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96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F57">
        <w:rPr>
          <w:noProof/>
          <w:lang w:val="es-ES" w:eastAsia="es-ES"/>
        </w:rPr>
        <w:drawing>
          <wp:anchor distT="0" distB="0" distL="114300" distR="114300" simplePos="0" relativeHeight="251670528" behindDoc="1" locked="0" layoutInCell="1" allowOverlap="1" wp14:anchorId="3B30AE04" wp14:editId="5590B581">
            <wp:simplePos x="0" y="0"/>
            <wp:positionH relativeFrom="column">
              <wp:posOffset>0</wp:posOffset>
            </wp:positionH>
            <wp:positionV relativeFrom="paragraph">
              <wp:posOffset>176530</wp:posOffset>
            </wp:positionV>
            <wp:extent cx="5942965" cy="3044825"/>
            <wp:effectExtent l="0" t="0" r="635" b="3175"/>
            <wp:wrapTight wrapText="bothSides">
              <wp:wrapPolygon edited="0">
                <wp:start x="0" y="0"/>
                <wp:lineTo x="0" y="21487"/>
                <wp:lineTo x="21533" y="21487"/>
                <wp:lineTo x="21533" y="0"/>
                <wp:lineTo x="0" y="0"/>
              </wp:wrapPolygon>
            </wp:wrapTight>
            <wp:docPr id="2" name="Imagen 2" descr="https://pbs.twimg.com/media/ClnDzGiWgAE6LOy.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ClnDzGiWgAE6LOy.jpg:lar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304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5E7" w:rsidRPr="00797F57" w:rsidRDefault="00BE65E7" w:rsidP="00632768">
      <w:pPr>
        <w:pStyle w:val="Sinespaciado"/>
        <w:rPr>
          <w:lang w:val="es-ES"/>
        </w:rPr>
      </w:pPr>
    </w:p>
    <w:p w:rsidR="00632768" w:rsidRPr="00797F57" w:rsidRDefault="00632768" w:rsidP="00632768">
      <w:pPr>
        <w:pStyle w:val="Sinespaciado"/>
        <w:rPr>
          <w:lang w:val="es-ES"/>
        </w:rPr>
      </w:pPr>
    </w:p>
    <w:sectPr w:rsidR="00632768" w:rsidRPr="00797F57" w:rsidSect="005D455D">
      <w:headerReference w:type="default" r:id="rId24"/>
      <w:footerReference w:type="default" r:id="rId25"/>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1C1" w:rsidRDefault="007E11C1">
      <w:pPr>
        <w:spacing w:after="0"/>
      </w:pPr>
      <w:r>
        <w:separator/>
      </w:r>
    </w:p>
  </w:endnote>
  <w:endnote w:type="continuationSeparator" w:id="0">
    <w:p w:rsidR="007E11C1" w:rsidRDefault="007E11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297258"/>
      <w:docPartObj>
        <w:docPartGallery w:val="Page Numbers (Bottom of Page)"/>
        <w:docPartUnique/>
      </w:docPartObj>
    </w:sdtPr>
    <w:sdtContent>
      <w:p w:rsidR="00797F57" w:rsidRDefault="00797F57">
        <w:pPr>
          <w:pStyle w:val="Piedepgina"/>
          <w:jc w:val="center"/>
        </w:pPr>
        <w:r>
          <w:rPr>
            <w:noProof/>
            <w:lang w:val="es-ES" w:eastAsia="es-ES"/>
          </w:rPr>
          <mc:AlternateContent>
            <mc:Choice Requires="wps">
              <w:drawing>
                <wp:inline distT="0" distB="0" distL="0" distR="0">
                  <wp:extent cx="5467350" cy="54610"/>
                  <wp:effectExtent l="9525" t="19050" r="9525" b="12065"/>
                  <wp:docPr id="4" name="Diagrama de flujo: decisió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DB06BF" id="_x0000_t110" coordsize="21600,21600" o:spt="110" path="m10800,l,10800,10800,21600,21600,10800xe">
                  <v:stroke joinstyle="miter"/>
                  <v:path gradientshapeok="t" o:connecttype="rect" textboxrect="5400,5400,16200,16200"/>
                </v:shapetype>
                <v:shape id="Diagrama de flujo: decisió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JJIVtQ1AgAAWwQAAA4AAAAAAAAAAAAAAAAALgIA&#10;AGRycy9lMm9Eb2MueG1sUEsBAi0AFAAGAAgAAAAhACLl/PnZAAAAAwEAAA8AAAAAAAAAAAAAAAAA&#10;jwQAAGRycy9kb3ducmV2LnhtbFBLBQYAAAAABAAEAPMAAACVBQAAAAA=&#10;" fillcolor="black">
                  <w10:anchorlock/>
                </v:shape>
              </w:pict>
            </mc:Fallback>
          </mc:AlternateContent>
        </w:r>
      </w:p>
      <w:p w:rsidR="00797F57" w:rsidRDefault="00797F57">
        <w:pPr>
          <w:pStyle w:val="Piedepgina"/>
          <w:jc w:val="center"/>
        </w:pPr>
        <w:r>
          <w:fldChar w:fldCharType="begin"/>
        </w:r>
        <w:r>
          <w:instrText>PAGE    \* MERGEFORMAT</w:instrText>
        </w:r>
        <w:r>
          <w:fldChar w:fldCharType="separate"/>
        </w:r>
        <w:r w:rsidR="0087523B" w:rsidRPr="0087523B">
          <w:rPr>
            <w:noProof/>
            <w:lang w:val="es-ES"/>
          </w:rPr>
          <w:t>1</w:t>
        </w:r>
        <w:r>
          <w:fldChar w:fldCharType="end"/>
        </w:r>
      </w:p>
    </w:sdtContent>
  </w:sdt>
  <w:p w:rsidR="00797F57" w:rsidRDefault="00797F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1C1" w:rsidRDefault="007E11C1">
      <w:pPr>
        <w:spacing w:after="0"/>
      </w:pPr>
      <w:r>
        <w:separator/>
      </w:r>
    </w:p>
  </w:footnote>
  <w:footnote w:type="continuationSeparator" w:id="0">
    <w:p w:rsidR="007E11C1" w:rsidRDefault="007E11C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F57" w:rsidRDefault="00797F57">
    <w:pPr>
      <w:pStyle w:val="Encabezado"/>
    </w:pPr>
    <w:r>
      <w:rPr>
        <w:noProof/>
        <w:lang w:val="es-ES" w:eastAsia="es-ES"/>
      </w:rPr>
      <w:drawing>
        <wp:anchor distT="0" distB="0" distL="114300" distR="114300" simplePos="0" relativeHeight="251658240" behindDoc="1" locked="0" layoutInCell="1" allowOverlap="1">
          <wp:simplePos x="0" y="0"/>
          <wp:positionH relativeFrom="column">
            <wp:posOffset>6219825</wp:posOffset>
          </wp:positionH>
          <wp:positionV relativeFrom="paragraph">
            <wp:posOffset>-304800</wp:posOffset>
          </wp:positionV>
          <wp:extent cx="504190" cy="653415"/>
          <wp:effectExtent l="0" t="0" r="0" b="0"/>
          <wp:wrapTight wrapText="bothSides">
            <wp:wrapPolygon edited="0">
              <wp:start x="0" y="0"/>
              <wp:lineTo x="0" y="20781"/>
              <wp:lineTo x="20403" y="20781"/>
              <wp:lineTo x="2040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888_188895581141501_3868432_n[1].jpg"/>
                  <pic:cNvPicPr/>
                </pic:nvPicPr>
                <pic:blipFill>
                  <a:blip r:embed="rId1">
                    <a:extLst>
                      <a:ext uri="{28A0092B-C50C-407E-A947-70E740481C1C}">
                        <a14:useLocalDpi xmlns:a14="http://schemas.microsoft.com/office/drawing/2010/main" val="0"/>
                      </a:ext>
                    </a:extLst>
                  </a:blip>
                  <a:stretch>
                    <a:fillRect/>
                  </a:stretch>
                </pic:blipFill>
                <pic:spPr>
                  <a:xfrm>
                    <a:off x="0" y="0"/>
                    <a:ext cx="504190" cy="6534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1B24"/>
    <w:multiLevelType w:val="hybridMultilevel"/>
    <w:tmpl w:val="DD50C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000D74"/>
    <w:multiLevelType w:val="hybridMultilevel"/>
    <w:tmpl w:val="BDE46A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97583E"/>
    <w:multiLevelType w:val="hybridMultilevel"/>
    <w:tmpl w:val="1756B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E71F20"/>
    <w:multiLevelType w:val="hybridMultilevel"/>
    <w:tmpl w:val="2F7C2150"/>
    <w:lvl w:ilvl="0" w:tplc="007AA658">
      <w:numFmt w:val="bullet"/>
      <w:lvlText w:val=""/>
      <w:lvlJc w:val="left"/>
      <w:pPr>
        <w:ind w:left="720" w:hanging="360"/>
      </w:pPr>
      <w:rPr>
        <w:rFonts w:ascii="Corbel" w:eastAsiaTheme="minorEastAsia" w:hAnsi="Corbe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7C61E7"/>
    <w:multiLevelType w:val="hybridMultilevel"/>
    <w:tmpl w:val="61FED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8AF5672"/>
    <w:multiLevelType w:val="hybridMultilevel"/>
    <w:tmpl w:val="1F3473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CE70DA"/>
    <w:multiLevelType w:val="hybridMultilevel"/>
    <w:tmpl w:val="4ADE8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8021C7"/>
    <w:multiLevelType w:val="hybridMultilevel"/>
    <w:tmpl w:val="FB520C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B7696A"/>
    <w:multiLevelType w:val="hybridMultilevel"/>
    <w:tmpl w:val="19205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810F39"/>
    <w:multiLevelType w:val="hybridMultilevel"/>
    <w:tmpl w:val="51022A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82A75"/>
    <w:multiLevelType w:val="hybridMultilevel"/>
    <w:tmpl w:val="13308A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22381"/>
    <w:multiLevelType w:val="hybridMultilevel"/>
    <w:tmpl w:val="ECB0A7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E083346"/>
    <w:multiLevelType w:val="hybridMultilevel"/>
    <w:tmpl w:val="5FAA8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356837"/>
    <w:multiLevelType w:val="hybridMultilevel"/>
    <w:tmpl w:val="A8B49D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0B77CB9"/>
    <w:multiLevelType w:val="hybridMultilevel"/>
    <w:tmpl w:val="10B678F8"/>
    <w:lvl w:ilvl="0" w:tplc="DDF82F82">
      <w:numFmt w:val="bullet"/>
      <w:lvlText w:val="-"/>
      <w:lvlJc w:val="left"/>
      <w:pPr>
        <w:ind w:left="720" w:hanging="360"/>
      </w:pPr>
      <w:rPr>
        <w:rFonts w:ascii="Corbel" w:eastAsiaTheme="minorEastAsia" w:hAnsi="Corbe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7C0D74"/>
    <w:multiLevelType w:val="hybridMultilevel"/>
    <w:tmpl w:val="7E423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E7D4AB5"/>
    <w:multiLevelType w:val="hybridMultilevel"/>
    <w:tmpl w:val="4904AD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0"/>
  </w:num>
  <w:num w:numId="3">
    <w:abstractNumId w:val="7"/>
  </w:num>
  <w:num w:numId="4">
    <w:abstractNumId w:val="3"/>
  </w:num>
  <w:num w:numId="5">
    <w:abstractNumId w:val="4"/>
  </w:num>
  <w:num w:numId="6">
    <w:abstractNumId w:val="17"/>
  </w:num>
  <w:num w:numId="7">
    <w:abstractNumId w:val="8"/>
  </w:num>
  <w:num w:numId="8">
    <w:abstractNumId w:val="1"/>
  </w:num>
  <w:num w:numId="9">
    <w:abstractNumId w:val="13"/>
  </w:num>
  <w:num w:numId="10">
    <w:abstractNumId w:val="12"/>
  </w:num>
  <w:num w:numId="11">
    <w:abstractNumId w:val="9"/>
  </w:num>
  <w:num w:numId="12">
    <w:abstractNumId w:val="14"/>
  </w:num>
  <w:num w:numId="13">
    <w:abstractNumId w:val="15"/>
  </w:num>
  <w:num w:numId="14">
    <w:abstractNumId w:val="0"/>
  </w:num>
  <w:num w:numId="15">
    <w:abstractNumId w:val="2"/>
  </w:num>
  <w:num w:numId="16">
    <w:abstractNumId w:val="5"/>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166"/>
    <w:rsid w:val="00066685"/>
    <w:rsid w:val="00067740"/>
    <w:rsid w:val="0009654B"/>
    <w:rsid w:val="002066FB"/>
    <w:rsid w:val="002B08F7"/>
    <w:rsid w:val="003467A4"/>
    <w:rsid w:val="0041220B"/>
    <w:rsid w:val="00582525"/>
    <w:rsid w:val="005D455D"/>
    <w:rsid w:val="00601A62"/>
    <w:rsid w:val="00632768"/>
    <w:rsid w:val="006A32F0"/>
    <w:rsid w:val="0070056D"/>
    <w:rsid w:val="00797F57"/>
    <w:rsid w:val="007A35F1"/>
    <w:rsid w:val="007D6E36"/>
    <w:rsid w:val="007E11C1"/>
    <w:rsid w:val="007E3132"/>
    <w:rsid w:val="008140C6"/>
    <w:rsid w:val="00864015"/>
    <w:rsid w:val="0087523B"/>
    <w:rsid w:val="00AA0018"/>
    <w:rsid w:val="00AC33A1"/>
    <w:rsid w:val="00B50972"/>
    <w:rsid w:val="00B52AB0"/>
    <w:rsid w:val="00BD5BA5"/>
    <w:rsid w:val="00BE65E7"/>
    <w:rsid w:val="00CF2AA0"/>
    <w:rsid w:val="00EE0F34"/>
    <w:rsid w:val="00F17166"/>
    <w:rsid w:val="00F26506"/>
    <w:rsid w:val="00F72863"/>
    <w:rsid w:val="00F82A32"/>
    <w:rsid w:val="00F971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63D6D"/>
  <w15:docId w15:val="{D8F50387-AE71-4C1F-A84D-EB8FA3CA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jc w:val="center"/>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semiHidden/>
    <w:unhideWhenUsed/>
    <w:qFormat/>
    <w:pPr>
      <w:keepNext/>
      <w:keepLines/>
      <w:spacing w:before="240" w:after="0"/>
      <w:jc w:val="center"/>
      <w:outlineLvl w:val="1"/>
    </w:pPr>
    <w:rPr>
      <w:rFonts w:asciiTheme="majorHAnsi" w:eastAsiaTheme="majorEastAsia" w:hAnsiTheme="majorHAnsi" w:cstheme="majorBidi"/>
      <w:i/>
      <w:iCs/>
      <w:color w:val="1481AB" w:themeColor="accent1" w:themeShade="BF"/>
      <w:sz w:val="28"/>
      <w:szCs w:val="28"/>
    </w:rPr>
  </w:style>
  <w:style w:type="paragraph" w:styleId="Ttulo3">
    <w:name w:val="heading 3"/>
    <w:basedOn w:val="Normal"/>
    <w:next w:val="Normal"/>
    <w:link w:val="Ttulo3Car"/>
    <w:uiPriority w:val="9"/>
    <w:semiHidden/>
    <w:unhideWhenUsed/>
    <w:qFormat/>
    <w:pPr>
      <w:keepNext/>
      <w:keepLines/>
      <w:spacing w:before="120" w:after="0"/>
      <w:jc w:val="center"/>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1481AB" w:themeColor="accent1" w:themeShade="BF"/>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i/>
      <w:iCs/>
      <w:color w:val="1481AB" w:themeColor="accent1" w:themeShade="BF"/>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0D5672"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D5672"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sz w:val="22"/>
      <w:szCs w:val="22"/>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1481AB"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1481AB"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8140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40C6"/>
  </w:style>
  <w:style w:type="paragraph" w:styleId="Piedepgina">
    <w:name w:val="footer"/>
    <w:basedOn w:val="Normal"/>
    <w:link w:val="PiedepginaCar"/>
    <w:uiPriority w:val="99"/>
    <w:unhideWhenUsed/>
    <w:rsid w:val="008140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40C6"/>
  </w:style>
  <w:style w:type="paragraph" w:styleId="TDC1">
    <w:name w:val="toc 1"/>
    <w:basedOn w:val="Normal"/>
    <w:next w:val="Normal"/>
    <w:autoRedefine/>
    <w:uiPriority w:val="39"/>
    <w:unhideWhenUsed/>
    <w:rsid w:val="0009654B"/>
    <w:pPr>
      <w:spacing w:before="360" w:after="0"/>
      <w:jc w:val="left"/>
    </w:pPr>
    <w:rPr>
      <w:rFonts w:asciiTheme="majorHAnsi" w:hAnsiTheme="majorHAnsi"/>
      <w:b/>
      <w:bCs/>
      <w:caps/>
      <w:sz w:val="24"/>
      <w:szCs w:val="24"/>
    </w:rPr>
  </w:style>
  <w:style w:type="paragraph" w:styleId="TDC2">
    <w:name w:val="toc 2"/>
    <w:basedOn w:val="Normal"/>
    <w:next w:val="Normal"/>
    <w:autoRedefine/>
    <w:uiPriority w:val="39"/>
    <w:unhideWhenUsed/>
    <w:rsid w:val="0009654B"/>
    <w:pPr>
      <w:spacing w:before="240" w:after="0"/>
      <w:jc w:val="left"/>
    </w:pPr>
    <w:rPr>
      <w:b/>
      <w:bCs/>
      <w:sz w:val="20"/>
      <w:szCs w:val="20"/>
    </w:rPr>
  </w:style>
  <w:style w:type="paragraph" w:styleId="TDC3">
    <w:name w:val="toc 3"/>
    <w:basedOn w:val="Normal"/>
    <w:next w:val="Normal"/>
    <w:autoRedefine/>
    <w:uiPriority w:val="39"/>
    <w:unhideWhenUsed/>
    <w:rsid w:val="0009654B"/>
    <w:pPr>
      <w:spacing w:after="0"/>
      <w:ind w:left="210"/>
      <w:jc w:val="left"/>
    </w:pPr>
    <w:rPr>
      <w:sz w:val="20"/>
      <w:szCs w:val="20"/>
    </w:rPr>
  </w:style>
  <w:style w:type="character" w:styleId="Hipervnculo">
    <w:name w:val="Hyperlink"/>
    <w:basedOn w:val="Fuentedeprrafopredeter"/>
    <w:uiPriority w:val="99"/>
    <w:unhideWhenUsed/>
    <w:rsid w:val="0009654B"/>
    <w:rPr>
      <w:color w:val="6EAC1C" w:themeColor="hyperlink"/>
      <w:u w:val="single"/>
    </w:rPr>
  </w:style>
  <w:style w:type="paragraph" w:styleId="TDC4">
    <w:name w:val="toc 4"/>
    <w:basedOn w:val="Normal"/>
    <w:next w:val="Normal"/>
    <w:autoRedefine/>
    <w:uiPriority w:val="39"/>
    <w:unhideWhenUsed/>
    <w:rsid w:val="0041220B"/>
    <w:pPr>
      <w:spacing w:after="0"/>
      <w:ind w:left="420"/>
      <w:jc w:val="left"/>
    </w:pPr>
    <w:rPr>
      <w:sz w:val="20"/>
      <w:szCs w:val="20"/>
    </w:rPr>
  </w:style>
  <w:style w:type="paragraph" w:styleId="TDC5">
    <w:name w:val="toc 5"/>
    <w:basedOn w:val="Normal"/>
    <w:next w:val="Normal"/>
    <w:autoRedefine/>
    <w:uiPriority w:val="39"/>
    <w:unhideWhenUsed/>
    <w:rsid w:val="0041220B"/>
    <w:pPr>
      <w:spacing w:after="0"/>
      <w:ind w:left="630"/>
      <w:jc w:val="left"/>
    </w:pPr>
    <w:rPr>
      <w:sz w:val="20"/>
      <w:szCs w:val="20"/>
    </w:rPr>
  </w:style>
  <w:style w:type="paragraph" w:styleId="TDC6">
    <w:name w:val="toc 6"/>
    <w:basedOn w:val="Normal"/>
    <w:next w:val="Normal"/>
    <w:autoRedefine/>
    <w:uiPriority w:val="39"/>
    <w:unhideWhenUsed/>
    <w:rsid w:val="0041220B"/>
    <w:pPr>
      <w:spacing w:after="0"/>
      <w:ind w:left="840"/>
      <w:jc w:val="left"/>
    </w:pPr>
    <w:rPr>
      <w:sz w:val="20"/>
      <w:szCs w:val="20"/>
    </w:rPr>
  </w:style>
  <w:style w:type="paragraph" w:styleId="TDC7">
    <w:name w:val="toc 7"/>
    <w:basedOn w:val="Normal"/>
    <w:next w:val="Normal"/>
    <w:autoRedefine/>
    <w:uiPriority w:val="39"/>
    <w:unhideWhenUsed/>
    <w:rsid w:val="0041220B"/>
    <w:pPr>
      <w:spacing w:after="0"/>
      <w:ind w:left="1050"/>
      <w:jc w:val="left"/>
    </w:pPr>
    <w:rPr>
      <w:sz w:val="20"/>
      <w:szCs w:val="20"/>
    </w:rPr>
  </w:style>
  <w:style w:type="paragraph" w:styleId="TDC8">
    <w:name w:val="toc 8"/>
    <w:basedOn w:val="Normal"/>
    <w:next w:val="Normal"/>
    <w:autoRedefine/>
    <w:uiPriority w:val="39"/>
    <w:unhideWhenUsed/>
    <w:rsid w:val="0041220B"/>
    <w:pPr>
      <w:spacing w:after="0"/>
      <w:ind w:left="1260"/>
      <w:jc w:val="left"/>
    </w:pPr>
    <w:rPr>
      <w:sz w:val="20"/>
      <w:szCs w:val="20"/>
    </w:rPr>
  </w:style>
  <w:style w:type="paragraph" w:styleId="TDC9">
    <w:name w:val="toc 9"/>
    <w:basedOn w:val="Normal"/>
    <w:next w:val="Normal"/>
    <w:autoRedefine/>
    <w:uiPriority w:val="39"/>
    <w:unhideWhenUsed/>
    <w:rsid w:val="0041220B"/>
    <w:pPr>
      <w:spacing w:after="0"/>
      <w:ind w:left="147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467986">
      <w:bodyDiv w:val="1"/>
      <w:marLeft w:val="0"/>
      <w:marRight w:val="0"/>
      <w:marTop w:val="0"/>
      <w:marBottom w:val="0"/>
      <w:divBdr>
        <w:top w:val="none" w:sz="0" w:space="0" w:color="auto"/>
        <w:left w:val="none" w:sz="0" w:space="0" w:color="auto"/>
        <w:bottom w:val="none" w:sz="0" w:space="0" w:color="auto"/>
        <w:right w:val="none" w:sz="0" w:space="0" w:color="auto"/>
      </w:divBdr>
    </w:div>
    <w:div w:id="189334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AppData\Roaming\Microsoft\Templates\Dise&#241;o%20de%20fluj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950F56C6CF4FD892E19B0346FA2B9D"/>
        <w:category>
          <w:name w:val="General"/>
          <w:gallery w:val="placeholder"/>
        </w:category>
        <w:types>
          <w:type w:val="bbPlcHdr"/>
        </w:types>
        <w:behaviors>
          <w:behavior w:val="content"/>
        </w:behaviors>
        <w:guid w:val="{5C768069-B202-4DC0-A975-AE6B76DF4DE6}"/>
      </w:docPartPr>
      <w:docPartBody>
        <w:p w:rsidR="00B67670" w:rsidRDefault="00C77239" w:rsidP="00C77239">
          <w:pPr>
            <w:pStyle w:val="62950F56C6CF4FD892E19B0346FA2B9D"/>
          </w:pPr>
          <w:r>
            <w:rPr>
              <w:rFonts w:asciiTheme="majorHAnsi" w:eastAsiaTheme="majorEastAsia" w:hAnsiTheme="majorHAnsi" w:cstheme="majorBidi"/>
              <w:caps/>
              <w:color w:val="5B9BD5" w:themeColor="accent1"/>
              <w:sz w:val="80"/>
              <w:szCs w:val="80"/>
            </w:rPr>
            <w:t>[Título del documento]</w:t>
          </w:r>
        </w:p>
      </w:docPartBody>
    </w:docPart>
    <w:docPart>
      <w:docPartPr>
        <w:name w:val="DD9BDDF0700245328C87DD3E1FDD55F8"/>
        <w:category>
          <w:name w:val="General"/>
          <w:gallery w:val="placeholder"/>
        </w:category>
        <w:types>
          <w:type w:val="bbPlcHdr"/>
        </w:types>
        <w:behaviors>
          <w:behavior w:val="content"/>
        </w:behaviors>
        <w:guid w:val="{B408E38F-D707-41B0-A8A4-AD313D56AF73}"/>
      </w:docPartPr>
      <w:docPartBody>
        <w:p w:rsidR="00B67670" w:rsidRDefault="00C77239" w:rsidP="00C77239">
          <w:pPr>
            <w:pStyle w:val="DD9BDDF0700245328C87DD3E1FDD55F8"/>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239"/>
    <w:rsid w:val="002E52A3"/>
    <w:rsid w:val="00AA3ED4"/>
    <w:rsid w:val="00B67670"/>
    <w:rsid w:val="00C77239"/>
    <w:rsid w:val="00CC1A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950F56C6CF4FD892E19B0346FA2B9D">
    <w:name w:val="62950F56C6CF4FD892E19B0346FA2B9D"/>
    <w:rsid w:val="00C77239"/>
  </w:style>
  <w:style w:type="paragraph" w:customStyle="1" w:styleId="DD9BDDF0700245328C87DD3E1FDD55F8">
    <w:name w:val="DD9BDDF0700245328C87DD3E1FDD55F8"/>
    <w:rsid w:val="00C77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23 de junio de 2016</PublishDate>
  <Abstract/>
  <CompanyAddress>Ixtapaluca, México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3.xml><?xml version="1.0" encoding="utf-8"?>
<ds:datastoreItem xmlns:ds="http://schemas.openxmlformats.org/officeDocument/2006/customXml" ds:itemID="{65751F1A-0BE0-496A-AE35-A1EEAFB29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219</TotalTime>
  <Pages>1</Pages>
  <Words>10757</Words>
  <Characters>59169</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INEBRIATOR</vt:lpstr>
      <vt:lpstr/>
    </vt:vector>
  </TitlesOfParts>
  <Company>Universidad Privada del Estado de México</Company>
  <LinksUpToDate>false</LinksUpToDate>
  <CharactersWithSpaces>69787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INEBRIATOR</dc:title>
  <dc:subject>ARDUINO + JAVA</dc:subject>
  <dc:creator>DAN</dc:creator>
  <cp:keywords/>
  <cp:lastModifiedBy>DAN</cp:lastModifiedBy>
  <cp:revision>16</cp:revision>
  <dcterms:created xsi:type="dcterms:W3CDTF">2016-06-03T18:27:00Z</dcterms:created>
  <dcterms:modified xsi:type="dcterms:W3CDTF">2016-06-24T14:43:00Z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